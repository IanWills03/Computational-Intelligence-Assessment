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3D87D860"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053D9145">
              <v:rect id="Rectangle 35" style="position:absolute;margin-left:-37.2pt;margin-top:-21.3pt;width:596.4pt;height:537.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133350" strokecolor="#1f3763 [1604]" strokeweight="1pt" w14:anchorId="39207D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05A23DE8">
              <v:rect id="Rectangle 5"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white [3212]" stroked="f" strokeweight="1pt" w14:anchorId="11F011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4B4D0815" w:rsidR="000B48DC" w:rsidRPr="00775C58" w:rsidRDefault="00310C18" w:rsidP="0016315F">
            <w:pPr>
              <w:ind w:left="284" w:hanging="220"/>
              <w:rPr>
                <w:color w:val="133350"/>
              </w:rPr>
            </w:pPr>
            <w:r>
              <w:rPr>
                <w:color w:val="133350"/>
              </w:rPr>
              <w:t>CIS6005</w:t>
            </w:r>
          </w:p>
        </w:tc>
        <w:tc>
          <w:tcPr>
            <w:tcW w:w="7818" w:type="dxa"/>
            <w:shd w:val="clear" w:color="auto" w:fill="D9E2F3" w:themeFill="accent1" w:themeFillTint="33"/>
          </w:tcPr>
          <w:p w14:paraId="3779AA66" w14:textId="48F1998F" w:rsidR="000B48DC" w:rsidRPr="00775C58" w:rsidRDefault="00310C18" w:rsidP="23020999">
            <w:pPr>
              <w:spacing w:line="259" w:lineRule="auto"/>
              <w:ind w:left="284" w:hanging="220"/>
            </w:pPr>
            <w:r>
              <w:t>Computational</w:t>
            </w:r>
            <w:r w:rsidR="00971B7C">
              <w:t xml:space="preserve"> Intelligence</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24F44F91" w:rsidR="000B48DC" w:rsidRPr="00775C58" w:rsidRDefault="00716C80" w:rsidP="0016315F">
            <w:pPr>
              <w:ind w:left="284" w:hanging="220"/>
              <w:rPr>
                <w:color w:val="133350"/>
              </w:rPr>
            </w:pPr>
            <w:r>
              <w:rPr>
                <w:color w:val="133350"/>
              </w:rPr>
              <w:t>202</w:t>
            </w:r>
            <w:r w:rsidR="00BB1D0D">
              <w:rPr>
                <w:color w:val="133350"/>
              </w:rPr>
              <w:t>4</w:t>
            </w:r>
            <w:r>
              <w:rPr>
                <w:color w:val="133350"/>
              </w:rPr>
              <w:t>-</w:t>
            </w:r>
            <w:r w:rsidR="00BB1D0D">
              <w:rPr>
                <w:color w:val="133350"/>
              </w:rPr>
              <w:t>25</w:t>
            </w:r>
          </w:p>
        </w:tc>
        <w:tc>
          <w:tcPr>
            <w:tcW w:w="7818" w:type="dxa"/>
            <w:shd w:val="clear" w:color="auto" w:fill="D9E2F3" w:themeFill="accent1" w:themeFillTint="33"/>
          </w:tcPr>
          <w:p w14:paraId="7A964F20" w14:textId="77BE5E47" w:rsidR="000B48DC" w:rsidRPr="00775C58" w:rsidRDefault="00267A4C" w:rsidP="0016315F">
            <w:pPr>
              <w:ind w:left="284" w:hanging="220"/>
              <w:rPr>
                <w:color w:val="133350"/>
              </w:rPr>
            </w:pPr>
            <w:r>
              <w:rPr>
                <w:color w:val="133350"/>
              </w:rPr>
              <w:t>2</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5CA0588A" w:rsidR="000B48DC" w:rsidRPr="00775C58" w:rsidRDefault="00716C80" w:rsidP="0016315F">
            <w:pPr>
              <w:ind w:left="284" w:hanging="220"/>
              <w:rPr>
                <w:color w:val="133350"/>
              </w:rPr>
            </w:pPr>
            <w:r>
              <w:rPr>
                <w:color w:val="133350"/>
              </w:rPr>
              <w:t>ihkhan@cardiffmet.ac.uk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lastRenderedPageBreak/>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716C80">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16C80" w:rsidRPr="00775C58" w14:paraId="5BE2FB9D" w14:textId="77777777" w:rsidTr="00716C80">
        <w:trPr>
          <w:tblCellSpacing w:w="56" w:type="dxa"/>
        </w:trPr>
        <w:tc>
          <w:tcPr>
            <w:tcW w:w="2457" w:type="pct"/>
            <w:tcBorders>
              <w:top w:val="nil"/>
              <w:left w:val="nil"/>
              <w:bottom w:val="nil"/>
              <w:right w:val="nil"/>
            </w:tcBorders>
            <w:shd w:val="clear" w:color="auto" w:fill="D9E2F3" w:themeFill="accent1" w:themeFillTint="33"/>
          </w:tcPr>
          <w:p w14:paraId="3AA2BE60" w14:textId="14E6E669" w:rsidR="00716C80" w:rsidRPr="002F7BD2" w:rsidRDefault="002F7BD2" w:rsidP="00716C80">
            <w:pPr>
              <w:spacing w:line="259" w:lineRule="auto"/>
              <w:rPr>
                <w:b/>
                <w:bCs/>
              </w:rPr>
            </w:pPr>
            <w:r w:rsidRPr="002F7BD2">
              <w:rPr>
                <w:b/>
                <w:bCs/>
              </w:rPr>
              <w:t xml:space="preserve">Applying </w:t>
            </w:r>
            <w:r w:rsidR="00310C18">
              <w:rPr>
                <w:b/>
                <w:bCs/>
              </w:rPr>
              <w:t>Computational Intelligence Techniques</w:t>
            </w:r>
            <w:r w:rsidRPr="002F7BD2">
              <w:rPr>
                <w:b/>
                <w:bCs/>
              </w:rPr>
              <w:t xml:space="preserve"> in Problem Solving</w:t>
            </w:r>
          </w:p>
        </w:tc>
        <w:tc>
          <w:tcPr>
            <w:tcW w:w="1019" w:type="pct"/>
            <w:tcBorders>
              <w:top w:val="nil"/>
              <w:left w:val="nil"/>
              <w:bottom w:val="nil"/>
              <w:right w:val="nil"/>
            </w:tcBorders>
            <w:shd w:val="clear" w:color="auto" w:fill="D9E2F3" w:themeFill="accent1" w:themeFillTint="33"/>
          </w:tcPr>
          <w:p w14:paraId="106E3BD3" w14:textId="6E581FA1" w:rsidR="00716C80" w:rsidRPr="00B61E99" w:rsidRDefault="002F7BD2" w:rsidP="00716C80">
            <w:pPr>
              <w:rPr>
                <w:color w:val="133350"/>
              </w:rPr>
            </w:pPr>
            <w:r>
              <w:rPr>
                <w:color w:val="133350"/>
              </w:rPr>
              <w:t>WRIT1</w:t>
            </w:r>
          </w:p>
        </w:tc>
        <w:tc>
          <w:tcPr>
            <w:tcW w:w="1310" w:type="pct"/>
            <w:tcBorders>
              <w:top w:val="nil"/>
              <w:left w:val="nil"/>
              <w:bottom w:val="nil"/>
              <w:right w:val="nil"/>
            </w:tcBorders>
            <w:shd w:val="clear" w:color="auto" w:fill="D9E2F3" w:themeFill="accent1" w:themeFillTint="33"/>
          </w:tcPr>
          <w:p w14:paraId="6FF9C40C" w14:textId="284498D8" w:rsidR="00716C80" w:rsidRPr="00B61E99" w:rsidRDefault="002F7BD2" w:rsidP="00716C80">
            <w:pPr>
              <w:rPr>
                <w:color w:val="133350"/>
              </w:rPr>
            </w:pPr>
            <w:r>
              <w:rPr>
                <w:color w:val="133350"/>
              </w:rPr>
              <w:t>100</w:t>
            </w:r>
            <w:r w:rsidR="00716C80">
              <w:rPr>
                <w:color w:val="133350"/>
              </w:rPr>
              <w:t>%</w:t>
            </w:r>
          </w:p>
        </w:tc>
      </w:tr>
      <w:tr w:rsidR="00F56A33"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7110D1DC" w14:textId="77777777" w:rsidTr="00716C80">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16C80" w:rsidRPr="00775C58" w14:paraId="1195CD67" w14:textId="77777777" w:rsidTr="00716C80">
        <w:trPr>
          <w:tblCellSpacing w:w="56" w:type="dxa"/>
        </w:trPr>
        <w:tc>
          <w:tcPr>
            <w:tcW w:w="4893" w:type="pct"/>
            <w:gridSpan w:val="2"/>
            <w:tcBorders>
              <w:top w:val="nil"/>
              <w:left w:val="nil"/>
              <w:bottom w:val="nil"/>
              <w:right w:val="nil"/>
            </w:tcBorders>
            <w:shd w:val="clear" w:color="auto" w:fill="D9E2F3" w:themeFill="accent1" w:themeFillTint="33"/>
          </w:tcPr>
          <w:p w14:paraId="46A913BE" w14:textId="77777777" w:rsidR="00AE17B3" w:rsidRDefault="00AE17B3" w:rsidP="006B3805">
            <w:pPr>
              <w:spacing w:before="120" w:after="120" w:line="259" w:lineRule="auto"/>
              <w:jc w:val="both"/>
              <w:rPr>
                <w:b/>
                <w:bCs/>
              </w:rPr>
            </w:pPr>
            <w:r w:rsidRPr="00AE17B3">
              <w:rPr>
                <w:b/>
                <w:bCs/>
              </w:rPr>
              <w:t>Background and Dataset</w:t>
            </w:r>
          </w:p>
          <w:p w14:paraId="5FF7A5DD" w14:textId="51E50087" w:rsidR="006B3805" w:rsidRPr="00AE17B3" w:rsidRDefault="006B3805" w:rsidP="006B3805">
            <w:pPr>
              <w:spacing w:before="120" w:after="120" w:line="259" w:lineRule="auto"/>
              <w:jc w:val="both"/>
              <w:rPr>
                <w:b/>
                <w:bCs/>
              </w:rPr>
            </w:pPr>
            <w:r w:rsidRPr="002F51AE">
              <w:t>In this assessment, you will apply computational intelligence techniques to analy</w:t>
            </w:r>
            <w:r>
              <w:t>s</w:t>
            </w:r>
            <w:r w:rsidRPr="002F51AE">
              <w:t xml:space="preserve">e and solve complex problems using the Congressional Voting Records Dataset </w:t>
            </w:r>
            <w:r w:rsidRPr="00AE17B3">
              <w:t xml:space="preserve">(available at </w:t>
            </w:r>
            <w:hyperlink r:id="rId12" w:history="1">
              <w:r w:rsidRPr="00AE17B3">
                <w:rPr>
                  <w:rStyle w:val="Hyperlink"/>
                </w:rPr>
                <w:t>UCI Machine Learning Repository</w:t>
              </w:r>
            </w:hyperlink>
            <w:r w:rsidRPr="00AE17B3">
              <w:t>)</w:t>
            </w:r>
            <w:r w:rsidRPr="002F51AE">
              <w:t>. The dataset contains voting records of US House Representatives on 16 key votes, categori</w:t>
            </w:r>
            <w:r>
              <w:t>s</w:t>
            </w:r>
            <w:r w:rsidRPr="002F51AE">
              <w:t>ed by political affiliation (Democrat or Republican).</w:t>
            </w:r>
          </w:p>
          <w:p w14:paraId="08FBDAD2" w14:textId="77777777" w:rsidR="006B3805" w:rsidRPr="002F51AE" w:rsidRDefault="006B3805" w:rsidP="006B3805">
            <w:pPr>
              <w:spacing w:before="120" w:after="120"/>
            </w:pPr>
            <w:r w:rsidRPr="002F51AE">
              <w:t>The assessment is divided into two parts:</w:t>
            </w:r>
          </w:p>
          <w:p w14:paraId="410657FF" w14:textId="65FB6EAC" w:rsidR="006B3805" w:rsidRPr="002F51AE" w:rsidRDefault="006B3805" w:rsidP="006B3805">
            <w:pPr>
              <w:numPr>
                <w:ilvl w:val="0"/>
                <w:numId w:val="22"/>
              </w:numPr>
              <w:spacing w:before="120" w:after="120" w:line="259" w:lineRule="auto"/>
            </w:pPr>
            <w:r w:rsidRPr="002F51AE">
              <w:rPr>
                <w:b/>
                <w:bCs/>
              </w:rPr>
              <w:t>Classification with Artificial Neural Networks (ANNs)</w:t>
            </w:r>
            <w:r w:rsidRPr="002F51AE">
              <w:t xml:space="preserve"> (</w:t>
            </w:r>
            <w:r w:rsidR="00CE558C">
              <w:t>75</w:t>
            </w:r>
            <w:r w:rsidRPr="002F51AE">
              <w:t>% of marks)</w:t>
            </w:r>
          </w:p>
          <w:p w14:paraId="2B6AA3D6" w14:textId="7C15B691" w:rsidR="006B3805" w:rsidRPr="002F51AE" w:rsidRDefault="006B3805" w:rsidP="006B3805">
            <w:pPr>
              <w:numPr>
                <w:ilvl w:val="0"/>
                <w:numId w:val="22"/>
              </w:numPr>
              <w:spacing w:before="120" w:after="120" w:line="259" w:lineRule="auto"/>
            </w:pPr>
            <w:r w:rsidRPr="002F51AE">
              <w:rPr>
                <w:b/>
                <w:bCs/>
              </w:rPr>
              <w:t>Clustering with K-Means</w:t>
            </w:r>
            <w:r w:rsidRPr="002F51AE">
              <w:t xml:space="preserve"> (</w:t>
            </w:r>
            <w:r w:rsidR="00B82835">
              <w:t>2</w:t>
            </w:r>
            <w:r w:rsidR="00CE558C">
              <w:t>5</w:t>
            </w:r>
            <w:r w:rsidRPr="002F51AE">
              <w:t>% of marks)</w:t>
            </w:r>
          </w:p>
          <w:p w14:paraId="16E9FC09" w14:textId="21F19051" w:rsidR="00AE17B3" w:rsidRDefault="006B3805" w:rsidP="006B3805">
            <w:pPr>
              <w:spacing w:before="120" w:after="120" w:line="259" w:lineRule="auto"/>
              <w:jc w:val="both"/>
            </w:pPr>
            <w:r w:rsidRPr="002F51AE">
              <w:t>You will produce a concise report summari</w:t>
            </w:r>
            <w:r>
              <w:t>s</w:t>
            </w:r>
            <w:r w:rsidRPr="002F51AE">
              <w:t>ing data preparation, ANN and clustering implementation, analysis, results, and insights.</w:t>
            </w:r>
          </w:p>
          <w:p w14:paraId="68B1B156" w14:textId="265C6975" w:rsidR="006B3805" w:rsidRPr="002F51AE" w:rsidRDefault="0017083B" w:rsidP="006B3805">
            <w:pPr>
              <w:spacing w:before="120" w:after="120"/>
            </w:pPr>
            <w:r w:rsidRPr="0017083B">
              <w:rPr>
                <w:b/>
                <w:bCs/>
              </w:rPr>
              <w:t>Part 1</w:t>
            </w:r>
            <w:r w:rsidR="004F38B1">
              <w:rPr>
                <w:b/>
                <w:bCs/>
              </w:rPr>
              <w:t>:</w:t>
            </w:r>
            <w:r>
              <w:rPr>
                <w:b/>
                <w:bCs/>
              </w:rPr>
              <w:t xml:space="preserve"> </w:t>
            </w:r>
            <w:r w:rsidR="006B3805" w:rsidRPr="002F51AE">
              <w:rPr>
                <w:b/>
                <w:bCs/>
              </w:rPr>
              <w:t xml:space="preserve">Classification with </w:t>
            </w:r>
            <w:r w:rsidR="006B3805">
              <w:rPr>
                <w:b/>
                <w:bCs/>
              </w:rPr>
              <w:t>ANNs</w:t>
            </w:r>
            <w:r w:rsidR="006B3805" w:rsidRPr="002F51AE">
              <w:rPr>
                <w:b/>
                <w:bCs/>
              </w:rPr>
              <w:t xml:space="preserve"> </w:t>
            </w:r>
          </w:p>
          <w:p w14:paraId="25A26822" w14:textId="5E89B007" w:rsidR="00AE17B3" w:rsidRPr="00AE17B3" w:rsidRDefault="00AE17B3" w:rsidP="006B3805">
            <w:pPr>
              <w:spacing w:before="120" w:after="120" w:line="259" w:lineRule="auto"/>
              <w:jc w:val="both"/>
            </w:pPr>
            <w:r w:rsidRPr="00AE17B3">
              <w:rPr>
                <w:b/>
                <w:bCs/>
              </w:rPr>
              <w:t>A. Dataset Preparation</w:t>
            </w:r>
          </w:p>
          <w:p w14:paraId="3BB35CCE" w14:textId="443159DA" w:rsidR="00AE17B3" w:rsidRPr="00AE17B3" w:rsidRDefault="00AE17B3" w:rsidP="006B3805">
            <w:pPr>
              <w:tabs>
                <w:tab w:val="num" w:pos="1440"/>
              </w:tabs>
              <w:spacing w:before="120" w:after="120" w:line="259" w:lineRule="auto"/>
              <w:jc w:val="both"/>
            </w:pPr>
            <w:r w:rsidRPr="00AE17B3">
              <w:t>Preprocess the dataset</w:t>
            </w:r>
            <w:r>
              <w:t>, including handling with missing values, t</w:t>
            </w:r>
            <w:r w:rsidRPr="00AE17B3">
              <w:t>ransform</w:t>
            </w:r>
            <w:r>
              <w:t>ing</w:t>
            </w:r>
            <w:r w:rsidRPr="00AE17B3">
              <w:t xml:space="preserve"> the voting records into numerical features suitable for ANN training</w:t>
            </w:r>
            <w:r>
              <w:t>, and s</w:t>
            </w:r>
            <w:r w:rsidRPr="00AE17B3">
              <w:t>plit</w:t>
            </w:r>
            <w:r>
              <w:t>ting</w:t>
            </w:r>
            <w:r w:rsidRPr="00AE17B3">
              <w:t xml:space="preserve"> the dataset into training and testing subsets.</w:t>
            </w:r>
          </w:p>
          <w:p w14:paraId="6AFC2FD6" w14:textId="77777777" w:rsidR="00AE17B3" w:rsidRPr="00AE17B3" w:rsidRDefault="00AE17B3" w:rsidP="006B3805">
            <w:pPr>
              <w:spacing w:before="120" w:after="120" w:line="259" w:lineRule="auto"/>
              <w:jc w:val="both"/>
            </w:pPr>
            <w:r w:rsidRPr="00AE17B3">
              <w:rPr>
                <w:b/>
                <w:bCs/>
              </w:rPr>
              <w:t>B. Building ANN from Scratch</w:t>
            </w:r>
          </w:p>
          <w:p w14:paraId="69EFB37D" w14:textId="60A04AE4" w:rsidR="00AE17B3" w:rsidRPr="00AE17B3" w:rsidRDefault="00AE17B3" w:rsidP="006B3805">
            <w:pPr>
              <w:spacing w:before="120" w:after="120" w:line="259" w:lineRule="auto"/>
              <w:jc w:val="both"/>
            </w:pPr>
            <w:r w:rsidRPr="00AE17B3">
              <w:t xml:space="preserve">Construct a 3-layer feedforward neural network with 16 input neurons (corresponding to the votes), </w:t>
            </w:r>
            <w:r w:rsidR="006C6570">
              <w:t>10</w:t>
            </w:r>
            <w:r w:rsidRPr="00AE17B3">
              <w:t xml:space="preserve"> hidden neurons, and 1 output neuron (binary classification for political affiliation). Choose an activation function and justify your choice.</w:t>
            </w:r>
            <w:r>
              <w:t xml:space="preserve"> </w:t>
            </w:r>
            <w:r w:rsidRPr="00AE17B3">
              <w:t>Implement and train the neural network using the Backpropagation algorithm from scratch (no external machine learning libraries). Use a programming language of your choice (e.g., Python, Java).</w:t>
            </w:r>
          </w:p>
          <w:p w14:paraId="2BC5A910" w14:textId="77777777" w:rsidR="00AE17B3" w:rsidRPr="00AE17B3" w:rsidRDefault="00AE17B3" w:rsidP="006B3805">
            <w:pPr>
              <w:spacing w:before="120" w:after="120" w:line="259" w:lineRule="auto"/>
              <w:jc w:val="both"/>
            </w:pPr>
            <w:r w:rsidRPr="00AE17B3">
              <w:rPr>
                <w:b/>
                <w:bCs/>
              </w:rPr>
              <w:t>C. Performance Evaluation</w:t>
            </w:r>
          </w:p>
          <w:p w14:paraId="58F39ECE" w14:textId="77777777" w:rsidR="00AE17B3" w:rsidRPr="00AE17B3" w:rsidRDefault="00AE17B3" w:rsidP="00B82835">
            <w:pPr>
              <w:pStyle w:val="ListParagraph"/>
              <w:numPr>
                <w:ilvl w:val="0"/>
                <w:numId w:val="23"/>
              </w:numPr>
              <w:spacing w:before="120" w:after="120" w:line="259" w:lineRule="auto"/>
              <w:jc w:val="both"/>
            </w:pPr>
            <w:r w:rsidRPr="00AE17B3">
              <w:t>Evaluate the neural network using metrics such as accuracy, precision, recall, and F1-score. Provide a confusion matrix.</w:t>
            </w:r>
          </w:p>
          <w:p w14:paraId="0FD4DB87" w14:textId="427899E7" w:rsidR="00AE17B3" w:rsidRPr="00AE17B3" w:rsidRDefault="00AE17B3" w:rsidP="00B82835">
            <w:pPr>
              <w:pStyle w:val="ListParagraph"/>
              <w:numPr>
                <w:ilvl w:val="0"/>
                <w:numId w:val="23"/>
              </w:numPr>
              <w:spacing w:before="120" w:after="120" w:line="259" w:lineRule="auto"/>
              <w:jc w:val="both"/>
            </w:pPr>
            <w:r w:rsidRPr="00AE17B3">
              <w:t xml:space="preserve">Train and test ANN classifiers with </w:t>
            </w:r>
            <w:r w:rsidR="006C6570">
              <w:t>20</w:t>
            </w:r>
            <w:r w:rsidRPr="00AE17B3">
              <w:t xml:space="preserve"> and </w:t>
            </w:r>
            <w:r w:rsidR="006C6570">
              <w:t>3</w:t>
            </w:r>
            <w:r w:rsidRPr="00AE17B3">
              <w:t xml:space="preserve">0 hidden neurons. Compare their performances with the original </w:t>
            </w:r>
            <w:r w:rsidR="006C6570">
              <w:t>(</w:t>
            </w:r>
            <w:r w:rsidRPr="00AE17B3">
              <w:t>1</w:t>
            </w:r>
            <w:r w:rsidR="006C6570">
              <w:t>0</w:t>
            </w:r>
            <w:r w:rsidRPr="00AE17B3">
              <w:t>-hidden-neuron</w:t>
            </w:r>
            <w:r w:rsidR="006C6570">
              <w:t>)</w:t>
            </w:r>
            <w:r w:rsidRPr="00AE17B3">
              <w:t xml:space="preserve"> network. Explain your observations and findings.</w:t>
            </w:r>
          </w:p>
          <w:p w14:paraId="73F67B0B" w14:textId="78B50BF7" w:rsidR="00AE17B3" w:rsidRPr="00AE17B3" w:rsidRDefault="00B82835" w:rsidP="006B3805">
            <w:pPr>
              <w:spacing w:before="120" w:after="120" w:line="259" w:lineRule="auto"/>
              <w:jc w:val="both"/>
            </w:pPr>
            <w:r>
              <w:rPr>
                <w:b/>
                <w:bCs/>
              </w:rPr>
              <w:t>D</w:t>
            </w:r>
            <w:r w:rsidR="00AE17B3" w:rsidRPr="00AE17B3">
              <w:rPr>
                <w:b/>
                <w:bCs/>
              </w:rPr>
              <w:t>. ANN Implementation with Libraries</w:t>
            </w:r>
          </w:p>
          <w:p w14:paraId="47A50244" w14:textId="4C960922" w:rsidR="00B82835" w:rsidRPr="002F51AE" w:rsidRDefault="00B82835" w:rsidP="00B82835">
            <w:pPr>
              <w:numPr>
                <w:ilvl w:val="0"/>
                <w:numId w:val="25"/>
              </w:numPr>
              <w:spacing w:after="160" w:line="259" w:lineRule="auto"/>
            </w:pPr>
            <w:r w:rsidRPr="002F51AE">
              <w:t xml:space="preserve">Use a machine learning library (e.g., </w:t>
            </w:r>
            <w:r>
              <w:t>S</w:t>
            </w:r>
            <w:r w:rsidRPr="002F51AE">
              <w:t xml:space="preserve">cikit-learn, </w:t>
            </w:r>
            <w:proofErr w:type="spellStart"/>
            <w:r w:rsidRPr="002F51AE">
              <w:t>Keras</w:t>
            </w:r>
            <w:proofErr w:type="spellEnd"/>
            <w:r w:rsidRPr="002F51AE">
              <w:t>) to construct and train a multilayer feedforward neural network with the same dataset.</w:t>
            </w:r>
          </w:p>
          <w:p w14:paraId="4F4A185F" w14:textId="77777777" w:rsidR="00B82835" w:rsidRDefault="00B82835" w:rsidP="00B82835">
            <w:pPr>
              <w:numPr>
                <w:ilvl w:val="0"/>
                <w:numId w:val="25"/>
              </w:numPr>
              <w:spacing w:after="160" w:line="259" w:lineRule="auto"/>
            </w:pPr>
            <w:r w:rsidRPr="002F51AE">
              <w:t>Compare its performance to the custom ANN model implemented earlier.</w:t>
            </w:r>
          </w:p>
          <w:p w14:paraId="7A4358B1" w14:textId="5CEEC6B6" w:rsidR="004568AF" w:rsidRDefault="00B82835" w:rsidP="00B82835">
            <w:pPr>
              <w:numPr>
                <w:ilvl w:val="0"/>
                <w:numId w:val="25"/>
              </w:numPr>
              <w:spacing w:after="160" w:line="259" w:lineRule="auto"/>
            </w:pPr>
            <w:r w:rsidRPr="002F51AE">
              <w:t>Discuss advantages and disadvantages of both approaches.</w:t>
            </w:r>
            <w:r w:rsidR="004568AF" w:rsidRPr="00257BB6">
              <w:t xml:space="preserve"> </w:t>
            </w:r>
          </w:p>
          <w:p w14:paraId="652FA4FB" w14:textId="04463EA3" w:rsidR="00AE17B3" w:rsidRPr="00AE17B3" w:rsidRDefault="00B82835" w:rsidP="006B3805">
            <w:pPr>
              <w:spacing w:before="120" w:after="120" w:line="259" w:lineRule="auto"/>
              <w:jc w:val="both"/>
            </w:pPr>
            <w:r>
              <w:rPr>
                <w:b/>
                <w:bCs/>
              </w:rPr>
              <w:t>E</w:t>
            </w:r>
            <w:r w:rsidR="00AE17B3" w:rsidRPr="00AE17B3">
              <w:rPr>
                <w:b/>
                <w:bCs/>
              </w:rPr>
              <w:t>. Parameter Tuning and Model Optimi</w:t>
            </w:r>
            <w:r w:rsidR="004F38B1">
              <w:rPr>
                <w:b/>
                <w:bCs/>
              </w:rPr>
              <w:t>s</w:t>
            </w:r>
            <w:r w:rsidR="00AE17B3" w:rsidRPr="00AE17B3">
              <w:rPr>
                <w:b/>
                <w:bCs/>
              </w:rPr>
              <w:t>ation</w:t>
            </w:r>
          </w:p>
          <w:p w14:paraId="7760195E" w14:textId="312E8651" w:rsidR="00AE17B3" w:rsidRDefault="00AE17B3" w:rsidP="006B3805">
            <w:pPr>
              <w:spacing w:before="120" w:after="120" w:line="259" w:lineRule="auto"/>
              <w:jc w:val="both"/>
            </w:pPr>
            <w:r w:rsidRPr="00AE17B3">
              <w:lastRenderedPageBreak/>
              <w:t>Outline how the ANN could be optimi</w:t>
            </w:r>
            <w:r w:rsidR="004568AF">
              <w:t>s</w:t>
            </w:r>
            <w:r w:rsidRPr="00AE17B3">
              <w:t>ed using Genetic Algorithms. Provide a high-level explanation supported by diagrams.</w:t>
            </w:r>
          </w:p>
          <w:p w14:paraId="5E054409" w14:textId="2661510A" w:rsidR="004568AF" w:rsidRDefault="0017083B" w:rsidP="006B3805">
            <w:pPr>
              <w:spacing w:before="120" w:after="120" w:line="259" w:lineRule="auto"/>
              <w:jc w:val="both"/>
              <w:rPr>
                <w:b/>
                <w:bCs/>
              </w:rPr>
            </w:pPr>
            <w:r w:rsidRPr="0017083B">
              <w:rPr>
                <w:b/>
                <w:bCs/>
              </w:rPr>
              <w:t xml:space="preserve">Part </w:t>
            </w:r>
            <w:r w:rsidR="004F38B1">
              <w:rPr>
                <w:b/>
                <w:bCs/>
              </w:rPr>
              <w:t xml:space="preserve">2: </w:t>
            </w:r>
            <w:r w:rsidR="004F38B1" w:rsidRPr="002F51AE">
              <w:rPr>
                <w:b/>
                <w:bCs/>
              </w:rPr>
              <w:t>Clustering with K-Means</w:t>
            </w:r>
          </w:p>
          <w:p w14:paraId="133B25AC" w14:textId="77777777" w:rsidR="00B82835" w:rsidRDefault="00B82835" w:rsidP="004F38B1">
            <w:pPr>
              <w:pStyle w:val="ListParagraph"/>
              <w:numPr>
                <w:ilvl w:val="0"/>
                <w:numId w:val="27"/>
              </w:numPr>
              <w:spacing w:after="160" w:line="259" w:lineRule="auto"/>
              <w:jc w:val="both"/>
            </w:pPr>
            <w:r w:rsidRPr="002F51AE">
              <w:t>Use K-Means clustering on the dataset.</w:t>
            </w:r>
            <w:r>
              <w:t xml:space="preserve"> </w:t>
            </w:r>
            <w:r w:rsidRPr="002F51AE">
              <w:t>Apply the elbow method to determine the optimal number of clusters.</w:t>
            </w:r>
          </w:p>
          <w:p w14:paraId="6505949A" w14:textId="2D0320D0" w:rsidR="008B3BA3" w:rsidRPr="004F38B1" w:rsidRDefault="00B82835" w:rsidP="004F38B1">
            <w:pPr>
              <w:pStyle w:val="ListParagraph"/>
              <w:numPr>
                <w:ilvl w:val="0"/>
                <w:numId w:val="27"/>
              </w:numPr>
              <w:spacing w:after="160" w:line="259" w:lineRule="auto"/>
              <w:jc w:val="both"/>
            </w:pPr>
            <w:r w:rsidRPr="002F51AE">
              <w:t>Assess clustering quality using metrics like silhouette scores or visual inspection.</w:t>
            </w:r>
            <w:r>
              <w:t xml:space="preserve"> </w:t>
            </w:r>
            <w:r w:rsidRPr="002F51AE">
              <w:t>Compare the discovered clusters to the original class labels.</w:t>
            </w:r>
          </w:p>
        </w:tc>
      </w:tr>
      <w:tr w:rsidR="00716C80" w:rsidRPr="00775C58" w14:paraId="6EFDFEDF" w14:textId="77777777" w:rsidTr="00716C80">
        <w:trPr>
          <w:tblCellSpacing w:w="56" w:type="dxa"/>
        </w:trPr>
        <w:tc>
          <w:tcPr>
            <w:tcW w:w="2384" w:type="pct"/>
            <w:tcBorders>
              <w:top w:val="nil"/>
              <w:left w:val="nil"/>
              <w:bottom w:val="nil"/>
              <w:right w:val="nil"/>
            </w:tcBorders>
          </w:tcPr>
          <w:p w14:paraId="3AF59646" w14:textId="77777777" w:rsidR="00716C80" w:rsidRPr="00B61E99" w:rsidRDefault="00716C80" w:rsidP="00716C80">
            <w:pPr>
              <w:pStyle w:val="Title"/>
              <w:rPr>
                <w:sz w:val="22"/>
                <w:szCs w:val="22"/>
              </w:rPr>
            </w:pPr>
            <w:r w:rsidRPr="00B61E99">
              <w:rPr>
                <w:sz w:val="22"/>
                <w:szCs w:val="22"/>
              </w:rPr>
              <w:lastRenderedPageBreak/>
              <w:t>Word count (or equivalent):</w:t>
            </w:r>
          </w:p>
        </w:tc>
        <w:tc>
          <w:tcPr>
            <w:tcW w:w="2456" w:type="pct"/>
            <w:tcBorders>
              <w:top w:val="nil"/>
              <w:left w:val="nil"/>
              <w:bottom w:val="nil"/>
              <w:right w:val="nil"/>
            </w:tcBorders>
            <w:shd w:val="clear" w:color="auto" w:fill="D9E2F3" w:themeFill="accent1" w:themeFillTint="33"/>
          </w:tcPr>
          <w:p w14:paraId="7A92DB8F" w14:textId="55F55D67" w:rsidR="00716C80" w:rsidRPr="003639AA" w:rsidRDefault="002F7BD2" w:rsidP="00716C80">
            <w:pPr>
              <w:rPr>
                <w:b/>
                <w:bCs/>
                <w:color w:val="133350"/>
              </w:rPr>
            </w:pPr>
            <w:r>
              <w:rPr>
                <w:b/>
                <w:bCs/>
                <w:color w:val="133350"/>
              </w:rPr>
              <w:t>40</w:t>
            </w:r>
            <w:r w:rsidR="00716C80" w:rsidRPr="003639AA">
              <w:rPr>
                <w:b/>
                <w:bCs/>
                <w:color w:val="133350"/>
              </w:rPr>
              <w:t xml:space="preserve">00 </w:t>
            </w:r>
            <w:r w:rsidR="00716C80" w:rsidRPr="003639AA">
              <w:rPr>
                <w:rFonts w:ascii="Arial" w:hAnsi="Arial" w:cs="Arial"/>
                <w:b/>
                <w:bCs/>
              </w:rPr>
              <w:t>words equivalent</w:t>
            </w:r>
          </w:p>
        </w:tc>
      </w:tr>
      <w:tr w:rsidR="00716C80" w:rsidRPr="00775C58" w14:paraId="0A985ECD" w14:textId="77777777" w:rsidTr="00716C80">
        <w:trPr>
          <w:trHeight w:val="608"/>
          <w:tblCellSpacing w:w="56" w:type="dxa"/>
        </w:trPr>
        <w:tc>
          <w:tcPr>
            <w:tcW w:w="4893" w:type="pct"/>
            <w:gridSpan w:val="2"/>
            <w:tcBorders>
              <w:top w:val="nil"/>
              <w:left w:val="nil"/>
              <w:bottom w:val="nil"/>
              <w:right w:val="nil"/>
            </w:tcBorders>
          </w:tcPr>
          <w:p w14:paraId="2127B004" w14:textId="5D1B9114" w:rsidR="00716C80" w:rsidRPr="00B61E99" w:rsidRDefault="00716C80" w:rsidP="00716C80">
            <w:pPr>
              <w:rPr>
                <w:color w:val="133350"/>
              </w:rPr>
            </w:pPr>
            <w:r w:rsidRPr="00B61E99">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22CAAB2B" w14:textId="77777777" w:rsidR="006C6570" w:rsidRDefault="006C6570" w:rsidP="006C6570">
            <w:pPr>
              <w:rPr>
                <w:color w:val="133350"/>
              </w:rPr>
            </w:pPr>
            <w:r>
              <w:rPr>
                <w:b/>
                <w:bCs/>
                <w:color w:val="133350"/>
              </w:rPr>
              <w:t xml:space="preserve">AI: </w:t>
            </w:r>
            <w:r w:rsidRPr="0070192C">
              <w:rPr>
                <w:color w:val="133350"/>
              </w:rPr>
              <w:t>Artificial Intelligence</w:t>
            </w:r>
          </w:p>
          <w:p w14:paraId="54155A80" w14:textId="77777777" w:rsidR="006C6570" w:rsidRDefault="006C6570" w:rsidP="006C6570">
            <w:pPr>
              <w:rPr>
                <w:b/>
                <w:bCs/>
                <w:color w:val="133350"/>
              </w:rPr>
            </w:pPr>
          </w:p>
          <w:p w14:paraId="523DBE16" w14:textId="77777777" w:rsidR="006C6570" w:rsidRDefault="006C6570" w:rsidP="006C6570">
            <w:pPr>
              <w:rPr>
                <w:b/>
                <w:bCs/>
                <w:color w:val="133350"/>
              </w:rPr>
            </w:pPr>
            <w:r>
              <w:rPr>
                <w:b/>
                <w:bCs/>
                <w:color w:val="133350"/>
              </w:rPr>
              <w:t xml:space="preserve">ML: </w:t>
            </w:r>
            <w:r w:rsidRPr="00C13513">
              <w:rPr>
                <w:color w:val="133350"/>
              </w:rPr>
              <w:t>Machine learning</w:t>
            </w:r>
          </w:p>
          <w:p w14:paraId="25B226D0" w14:textId="77777777" w:rsidR="006C6570" w:rsidRDefault="006C6570" w:rsidP="006C6570">
            <w:pPr>
              <w:rPr>
                <w:b/>
                <w:bCs/>
                <w:color w:val="133350"/>
              </w:rPr>
            </w:pPr>
          </w:p>
          <w:p w14:paraId="25A68DD4" w14:textId="7992816F" w:rsidR="6417CCDD" w:rsidRDefault="006C6570" w:rsidP="006C6570">
            <w:r w:rsidRPr="00967560">
              <w:rPr>
                <w:b/>
                <w:bCs/>
                <w:color w:val="133350"/>
              </w:rPr>
              <w:t xml:space="preserve">ANN: </w:t>
            </w:r>
            <w:r w:rsidRPr="00967560">
              <w:rPr>
                <w:color w:val="133350"/>
              </w:rPr>
              <w:t>Artificial Neural Network</w:t>
            </w:r>
            <w:r>
              <w:t xml:space="preserve"> </w:t>
            </w:r>
          </w:p>
        </w:tc>
      </w:tr>
    </w:tbl>
    <w:p w14:paraId="36BDAE12" w14:textId="77777777" w:rsidR="0090240E" w:rsidRDefault="0090240E" w:rsidP="003A1E95">
      <w:pPr>
        <w:rPr>
          <w:color w:val="133350"/>
        </w:rPr>
      </w:pPr>
    </w:p>
    <w:p w14:paraId="0138C862" w14:textId="53CBA8C8" w:rsidR="000B2AB0" w:rsidRPr="00775C58" w:rsidRDefault="000B2AB0" w:rsidP="6417CCDD">
      <w:pPr>
        <w:rPr>
          <w:color w:val="133350"/>
        </w:rPr>
      </w:pPr>
    </w:p>
    <w:p w14:paraId="38A70232" w14:textId="58067745" w:rsidR="0ABEE086" w:rsidRDefault="0ABEE086" w:rsidP="0ABEE086">
      <w:pPr>
        <w:rPr>
          <w:color w:val="133350"/>
        </w:rPr>
      </w:pPr>
    </w:p>
    <w:p w14:paraId="0F8E0E1D" w14:textId="6287355F" w:rsidR="0ABEE086" w:rsidRDefault="0ABEE086" w:rsidP="0ABEE086">
      <w:pPr>
        <w:rPr>
          <w:color w:val="133350"/>
        </w:rPr>
      </w:pPr>
    </w:p>
    <w:p w14:paraId="5F85EE29" w14:textId="3C268E1C" w:rsidR="0ABEE086" w:rsidRDefault="0ABEE086" w:rsidP="0ABEE086">
      <w:pPr>
        <w:rPr>
          <w:color w:val="133350"/>
        </w:rPr>
      </w:pPr>
    </w:p>
    <w:p w14:paraId="41475F88" w14:textId="00E81A3D" w:rsidR="000B2AB0" w:rsidRPr="00775C58" w:rsidRDefault="000B2AB0" w:rsidP="6417CCDD">
      <w:pPr>
        <w:rPr>
          <w:color w:val="133350"/>
        </w:rPr>
      </w:pPr>
    </w:p>
    <w:p w14:paraId="20FA1E61" w14:textId="0B3A120D" w:rsidR="000B2AB0" w:rsidRPr="00775C58" w:rsidRDefault="000B2AB0" w:rsidP="6417CCDD">
      <w:pPr>
        <w:rPr>
          <w:color w:val="133350"/>
        </w:rPr>
      </w:pPr>
    </w:p>
    <w:p w14:paraId="05F6DE5D" w14:textId="13F44DE6" w:rsidR="000B2AB0" w:rsidRPr="00775C58" w:rsidRDefault="000B2AB0" w:rsidP="6417CCDD">
      <w:pPr>
        <w:rPr>
          <w:color w:val="133350"/>
        </w:rPr>
      </w:pPr>
    </w:p>
    <w:p w14:paraId="7820DE99" w14:textId="2A7A26F7" w:rsidR="000B2AB0" w:rsidRPr="00775C58" w:rsidRDefault="000B2AB0" w:rsidP="6417CCDD">
      <w:pPr>
        <w:rPr>
          <w:color w:val="133350"/>
        </w:rPr>
      </w:pPr>
    </w:p>
    <w:p w14:paraId="060AF2AD" w14:textId="5D71BD85" w:rsidR="000B2AB0" w:rsidRPr="00775C58" w:rsidRDefault="000B2AB0" w:rsidP="6417CCDD">
      <w:pPr>
        <w:rPr>
          <w:color w:val="133350"/>
        </w:rPr>
      </w:pPr>
    </w:p>
    <w:p w14:paraId="5F45EB16" w14:textId="65084B9F" w:rsidR="000B2AB0" w:rsidRPr="00775C58" w:rsidRDefault="52818D20" w:rsidP="6417CCDD">
      <w:r w:rsidRPr="6417CCDD">
        <w:rPr>
          <w:rFonts w:ascii="Arial" w:eastAsia="Arial" w:hAnsi="Arial" w:cs="Arial"/>
          <w:color w:val="133350"/>
        </w:rPr>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35"/>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pPr>
                    <w:pStyle w:val="ListParagraph"/>
                    <w:numPr>
                      <w:ilvl w:val="0"/>
                      <w:numId w:val="4"/>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3">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pPr>
                    <w:pStyle w:val="ListParagraph"/>
                    <w:numPr>
                      <w:ilvl w:val="0"/>
                      <w:numId w:val="4"/>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4">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pPr>
                    <w:pStyle w:val="ListParagraph"/>
                    <w:numPr>
                      <w:ilvl w:val="0"/>
                      <w:numId w:val="4"/>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5">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pPr>
                    <w:pStyle w:val="ListParagraph"/>
                    <w:numPr>
                      <w:ilvl w:val="0"/>
                      <w:numId w:val="4"/>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16">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17">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t xml:space="preserve">Please note the following: </w:t>
                  </w:r>
                </w:p>
                <w:p w14:paraId="07E0FABD" w14:textId="2583A29F" w:rsidR="6417CCDD" w:rsidRDefault="6417CCDD">
                  <w:pPr>
                    <w:pStyle w:val="ListParagraph"/>
                    <w:numPr>
                      <w:ilvl w:val="0"/>
                      <w:numId w:val="4"/>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pPr>
                    <w:pStyle w:val="ListParagraph"/>
                    <w:numPr>
                      <w:ilvl w:val="0"/>
                      <w:numId w:val="4"/>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lastRenderedPageBreak/>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3240047" w14:textId="23BCE995" w:rsidR="6417CCDD" w:rsidRDefault="6417CCDD" w:rsidP="6417CCDD">
                  <w:r w:rsidRPr="6417CCDD">
                    <w:rPr>
                      <w:rFonts w:ascii="Arial" w:eastAsia="Arial" w:hAnsi="Arial" w:cs="Arial"/>
                      <w:color w:val="133350"/>
                    </w:rPr>
                    <w:t xml:space="preserve"> </w:t>
                  </w:r>
                </w:p>
                <w:p w14:paraId="47F7A8FE" w14:textId="355DBF68" w:rsidR="6417CCDD" w:rsidRDefault="6417CCDD" w:rsidP="6417CCDD"/>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75"/>
                    <w:gridCol w:w="2250"/>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1F3DABEB" w14:textId="1A4FAFAD" w:rsidR="6417CCDD" w:rsidRDefault="6417CCDD" w:rsidP="6417CCDD">
                        <w:pPr>
                          <w:jc w:val="center"/>
                        </w:pPr>
                      </w:p>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pPr>
                          <w:pStyle w:val="ListParagraph"/>
                          <w:numPr>
                            <w:ilvl w:val="0"/>
                            <w:numId w:val="3"/>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pPr>
                          <w:pStyle w:val="ListParagraph"/>
                          <w:numPr>
                            <w:ilvl w:val="0"/>
                            <w:numId w:val="3"/>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532B591A" w14:textId="7E133618" w:rsidR="6417CCDD" w:rsidRDefault="006C6570" w:rsidP="6417CCDD">
                        <w:pPr>
                          <w:jc w:val="center"/>
                        </w:pPr>
                        <w:r w:rsidRPr="6417CCDD">
                          <w:rPr>
                            <w:rFonts w:ascii="Segoe UI Symbol" w:eastAsia="Segoe UI Symbol" w:hAnsi="Segoe UI Symbol" w:cs="Segoe UI Symbol"/>
                            <w:color w:val="C00000"/>
                            <w:sz w:val="52"/>
                            <w:szCs w:val="52"/>
                          </w:rPr>
                          <w:t>☑</w:t>
                        </w:r>
                        <w:r w:rsidR="6417CCDD" w:rsidRPr="6417CCDD">
                          <w:rPr>
                            <w:rFonts w:ascii="Aptos" w:eastAsia="Aptos" w:hAnsi="Aptos" w:cs="Aptos"/>
                            <w:color w:val="000000" w:themeColor="text1"/>
                          </w:rPr>
                          <w:t xml:space="preserve"> </w:t>
                        </w: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pPr>
                          <w:pStyle w:val="ListParagraph"/>
                          <w:numPr>
                            <w:ilvl w:val="0"/>
                            <w:numId w:val="2"/>
                          </w:numPr>
                          <w:rPr>
                            <w:rFonts w:ascii="Aptos" w:eastAsia="Aptos" w:hAnsi="Aptos" w:cs="Aptos"/>
                          </w:rPr>
                        </w:pPr>
                        <w:r w:rsidRPr="6417CCDD">
                          <w:rPr>
                            <w:rFonts w:ascii="Aptos" w:eastAsia="Aptos" w:hAnsi="Aptos" w:cs="Aptos"/>
                          </w:rPr>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pPr>
                          <w:pStyle w:val="ListParagraph"/>
                          <w:numPr>
                            <w:ilvl w:val="0"/>
                            <w:numId w:val="2"/>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pPr>
                          <w:pStyle w:val="ListParagraph"/>
                          <w:numPr>
                            <w:ilvl w:val="0"/>
                            <w:numId w:val="2"/>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364B9656" w:rsidR="6417CCDD" w:rsidRDefault="6417CCDD" w:rsidP="6417CCDD">
                        <w:pPr>
                          <w:jc w:val="center"/>
                        </w:pPr>
                        <w:r w:rsidRPr="6417CCDD">
                          <w:rPr>
                            <w:rFonts w:ascii="Aptos" w:eastAsia="Aptos" w:hAnsi="Aptos" w:cs="Aptos"/>
                            <w:color w:val="000000" w:themeColor="text1"/>
                          </w:rPr>
                          <w:t xml:space="preserve"> </w:t>
                        </w:r>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pPr>
                          <w:pStyle w:val="ListParagraph"/>
                          <w:numPr>
                            <w:ilvl w:val="0"/>
                            <w:numId w:val="1"/>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pPr>
                          <w:pStyle w:val="ListParagraph"/>
                          <w:numPr>
                            <w:ilvl w:val="0"/>
                            <w:numId w:val="1"/>
                          </w:numPr>
                          <w:rPr>
                            <w:rFonts w:ascii="Aptos" w:eastAsia="Aptos" w:hAnsi="Aptos" w:cs="Aptos"/>
                          </w:rPr>
                        </w:pPr>
                        <w:r w:rsidRPr="6417CCDD">
                          <w:rPr>
                            <w:rFonts w:ascii="Aptos" w:eastAsia="Aptos" w:hAnsi="Aptos" w:cs="Aptos"/>
                          </w:rPr>
                          <w:t xml:space="preserve">The explicit inclusion of AI within the assessment means that instructions on the expected use will be part of the assessment brief. </w:t>
                        </w:r>
                      </w:p>
                      <w:p w14:paraId="01DA873E" w14:textId="25CD0544" w:rsidR="6417CCDD" w:rsidRDefault="6417CCDD">
                        <w:pPr>
                          <w:pStyle w:val="ListParagraph"/>
                          <w:numPr>
                            <w:ilvl w:val="0"/>
                            <w:numId w:val="1"/>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5"/>
        <w:gridCol w:w="2505"/>
        <w:gridCol w:w="2569"/>
        <w:gridCol w:w="2787"/>
      </w:tblGrid>
      <w:tr w:rsidR="00CA6346" w:rsidRPr="00775C58" w14:paraId="44A08EF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40F4AB0D" w14:textId="368884CF" w:rsidR="00CA6346" w:rsidRPr="0061117A" w:rsidRDefault="006C6570" w:rsidP="23020999">
            <w:pPr>
              <w:spacing w:line="259" w:lineRule="auto"/>
              <w:rPr>
                <w:b/>
                <w:bCs/>
              </w:rPr>
            </w:pPr>
            <w:r>
              <w:rPr>
                <w:b/>
                <w:bCs/>
                <w:color w:val="133350"/>
              </w:rPr>
              <w:t>1</w:t>
            </w:r>
            <w:r w:rsidR="00F369A4">
              <w:rPr>
                <w:b/>
                <w:bCs/>
                <w:color w:val="133350"/>
              </w:rPr>
              <w:t>6</w:t>
            </w:r>
            <w:r w:rsidR="0061117A" w:rsidRPr="0061117A">
              <w:rPr>
                <w:b/>
                <w:bCs/>
                <w:color w:val="133350"/>
              </w:rPr>
              <w:t>/</w:t>
            </w:r>
            <w:r>
              <w:rPr>
                <w:b/>
                <w:bCs/>
                <w:color w:val="133350"/>
              </w:rPr>
              <w:t>05</w:t>
            </w:r>
            <w:r w:rsidR="0061117A" w:rsidRPr="0061117A">
              <w:rPr>
                <w:b/>
                <w:bCs/>
                <w:color w:val="133350"/>
              </w:rPr>
              <w:t>/202</w:t>
            </w:r>
            <w:r>
              <w:rPr>
                <w:b/>
                <w:bCs/>
                <w:color w:val="133350"/>
              </w:rPr>
              <w:t>5</w:t>
            </w:r>
          </w:p>
        </w:tc>
        <w:tc>
          <w:tcPr>
            <w:tcW w:w="1200" w:type="pct"/>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127EA72B" w:rsidR="00CA6346" w:rsidRPr="0061117A" w:rsidRDefault="00CA6346" w:rsidP="003A1E95">
            <w:pPr>
              <w:rPr>
                <w:b/>
                <w:bCs/>
                <w:color w:val="133350"/>
              </w:rPr>
            </w:pPr>
            <w:r w:rsidRPr="0061117A">
              <w:rPr>
                <w:b/>
                <w:bCs/>
                <w:color w:val="133350"/>
              </w:rPr>
              <w:t xml:space="preserve">By </w:t>
            </w:r>
            <w:r w:rsidR="007B4404" w:rsidRPr="0061117A">
              <w:rPr>
                <w:b/>
                <w:bCs/>
                <w:color w:val="133350"/>
              </w:rPr>
              <w:t>4</w:t>
            </w:r>
            <w:r w:rsidRPr="0061117A">
              <w:rPr>
                <w:b/>
                <w:bCs/>
                <w:color w:val="133350"/>
              </w:rPr>
              <w:t xml:space="preserve">.00pm on </w:t>
            </w:r>
            <w:r w:rsidR="006C6570">
              <w:rPr>
                <w:b/>
                <w:bCs/>
                <w:color w:val="133350"/>
              </w:rPr>
              <w:t>the submission day</w:t>
            </w:r>
          </w:p>
        </w:tc>
        <w:tc>
          <w:tcPr>
            <w:tcW w:w="2426" w:type="pct"/>
            <w:gridSpan w:val="2"/>
            <w:tcBorders>
              <w:left w:val="none" w:sz="4" w:space="0" w:color="000000" w:themeColor="text1"/>
              <w:bottom w:val="none" w:sz="4" w:space="0" w:color="000000" w:themeColor="text1"/>
              <w:right w:val="none" w:sz="4" w:space="0" w:color="000000" w:themeColor="text1"/>
            </w:tcBorders>
          </w:tcPr>
          <w:p w14:paraId="53FC6974" w14:textId="77777777" w:rsidR="00CA6346" w:rsidRPr="00775C58" w:rsidRDefault="00CA6346" w:rsidP="003A1E95">
            <w:pPr>
              <w:rPr>
                <w:color w:val="133350"/>
              </w:rPr>
            </w:pPr>
          </w:p>
        </w:tc>
      </w:tr>
      <w:tr w:rsidR="00775C58" w:rsidRPr="00775C58" w14:paraId="44C6ED34"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15AB9773" w14:textId="77777777" w:rsidR="0090240E" w:rsidRPr="00775C58" w:rsidRDefault="0090240E" w:rsidP="00C94830">
            <w:pPr>
              <w:pStyle w:val="Title"/>
            </w:pPr>
            <w:r w:rsidRPr="00775C58">
              <w:t>Moodle/Turnitin:</w:t>
            </w:r>
          </w:p>
        </w:tc>
        <w:tc>
          <w:tcPr>
            <w:tcW w:w="3649" w:type="pct"/>
            <w:gridSpan w:val="3"/>
            <w:tcBorders>
              <w:left w:val="none" w:sz="4" w:space="0" w:color="000000" w:themeColor="text1"/>
              <w:bottom w:val="none" w:sz="4" w:space="0" w:color="000000" w:themeColor="text1"/>
            </w:tcBorders>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t>File Format:</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7B1FFCB1" w14:textId="748F2314" w:rsidR="00716C80" w:rsidRPr="00775C58" w:rsidRDefault="6417CCDD" w:rsidP="00716C80">
            <w:pPr>
              <w:jc w:val="both"/>
              <w:rPr>
                <w:color w:val="133350"/>
              </w:rPr>
            </w:pPr>
            <w:r w:rsidRPr="6417CCDD">
              <w:rPr>
                <w:rFonts w:ascii="Arial" w:eastAsia="Arial" w:hAnsi="Arial" w:cs="Arial"/>
                <w:color w:val="133350"/>
              </w:rPr>
              <w:t xml:space="preserve">The assessment </w:t>
            </w:r>
            <w:r w:rsidR="00716C80">
              <w:rPr>
                <w:rFonts w:ascii="Arial" w:eastAsia="Arial" w:hAnsi="Arial" w:cs="Arial"/>
                <w:color w:val="133350"/>
              </w:rPr>
              <w:t xml:space="preserve">report </w:t>
            </w:r>
            <w:r w:rsidRPr="6417CCDD">
              <w:rPr>
                <w:rFonts w:ascii="Arial" w:eastAsia="Arial" w:hAnsi="Arial" w:cs="Arial"/>
                <w:color w:val="133350"/>
              </w:rPr>
              <w:t>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r w:rsidR="00716C80">
              <w:rPr>
                <w:rFonts w:ascii="Arial" w:eastAsia="Arial" w:hAnsi="Arial" w:cs="Arial"/>
                <w:color w:val="133350"/>
              </w:rPr>
              <w:t xml:space="preserve"> </w:t>
            </w:r>
            <w:r w:rsidR="00716C80" w:rsidRPr="00716C80">
              <w:rPr>
                <w:b/>
                <w:bCs/>
                <w:i/>
                <w:iCs/>
                <w:color w:val="133350"/>
              </w:rPr>
              <w:t>You also need to submit your source code and any other supporting files, including the dataset in a zip file.</w:t>
            </w:r>
          </w:p>
          <w:p w14:paraId="72B82BEB" w14:textId="152E16B4" w:rsidR="6417CCDD" w:rsidRDefault="6417CCDD" w:rsidP="6417CCDD"/>
          <w:p w14:paraId="1C101AC3" w14:textId="078B1131" w:rsidR="6417CCDD" w:rsidRDefault="6417CCDD" w:rsidP="6417CCDD">
            <w:r w:rsidRPr="6417CCDD">
              <w:rPr>
                <w:rFonts w:ascii="Arial" w:eastAsia="Arial" w:hAnsi="Arial" w:cs="Arial"/>
                <w:color w:val="133350"/>
              </w:rPr>
              <w:lastRenderedPageBreak/>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2DBAAEE0" w:rsidR="6417CCDD" w:rsidRDefault="6417CCDD" w:rsidP="6417CCDD">
            <w:pPr>
              <w:jc w:val="center"/>
            </w:pPr>
            <w:r w:rsidRPr="6417CCDD">
              <w:rPr>
                <w:rFonts w:ascii="Arial" w:eastAsia="Arial" w:hAnsi="Arial" w:cs="Arial"/>
                <w:b/>
                <w:bCs/>
                <w:color w:val="133350"/>
              </w:rPr>
              <w:t xml:space="preserve">e.g. st12345678 </w:t>
            </w:r>
            <w:r w:rsidR="00BB1889">
              <w:rPr>
                <w:rFonts w:ascii="Arial" w:eastAsia="Arial" w:hAnsi="Arial" w:cs="Arial"/>
                <w:b/>
                <w:bCs/>
                <w:color w:val="133350"/>
              </w:rPr>
              <w:t>CIS6005</w:t>
            </w:r>
            <w:r w:rsidRPr="6417CCDD">
              <w:rPr>
                <w:rFonts w:ascii="Arial" w:eastAsia="Arial" w:hAnsi="Arial" w:cs="Arial"/>
                <w:b/>
                <w:bCs/>
                <w:color w:val="133350"/>
              </w:rPr>
              <w:t xml:space="preserve"> WRIT1</w:t>
            </w:r>
          </w:p>
        </w:tc>
      </w:tr>
      <w:tr w:rsidR="00775C58" w:rsidRPr="00775C58" w14:paraId="3B193050"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lastRenderedPageBreak/>
              <w:t>Feedback</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8"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9"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83"/>
              <w:gridCol w:w="283"/>
              <w:gridCol w:w="4962"/>
            </w:tblGrid>
            <w:tr w:rsidR="0016315F" w:rsidRPr="00B61E99" w14:paraId="663D1685" w14:textId="77777777" w:rsidTr="00156F85">
              <w:tc>
                <w:tcPr>
                  <w:tcW w:w="4583" w:type="dxa"/>
                </w:tcPr>
                <w:p w14:paraId="5A23CD75" w14:textId="77777777" w:rsidR="0016315F" w:rsidRPr="00B61E99" w:rsidRDefault="0016315F" w:rsidP="0016315F">
                  <w:pPr>
                    <w:spacing w:before="80" w:after="80"/>
                    <w:jc w:val="center"/>
                    <w:rPr>
                      <w:rFonts w:ascii="Arial" w:hAnsi="Arial" w:cs="Arial"/>
                      <w:b/>
                    </w:rPr>
                  </w:pPr>
                  <w:r w:rsidRPr="00B61E99">
                    <w:rPr>
                      <w:rFonts w:ascii="Arial" w:hAnsi="Arial" w:cs="Arial"/>
                      <w:b/>
                    </w:rPr>
                    <w:t>Learning Outcomes</w:t>
                  </w:r>
                </w:p>
              </w:tc>
              <w:tc>
                <w:tcPr>
                  <w:tcW w:w="283" w:type="dxa"/>
                </w:tcPr>
                <w:p w14:paraId="2A8DE95B" w14:textId="77777777" w:rsidR="0016315F" w:rsidRPr="00B61E99" w:rsidRDefault="0016315F" w:rsidP="0016315F">
                  <w:pPr>
                    <w:spacing w:before="80" w:after="80"/>
                    <w:jc w:val="center"/>
                    <w:rPr>
                      <w:rFonts w:ascii="Arial" w:hAnsi="Arial" w:cs="Arial"/>
                      <w:b/>
                    </w:rPr>
                  </w:pPr>
                </w:p>
              </w:tc>
              <w:tc>
                <w:tcPr>
                  <w:tcW w:w="4962" w:type="dxa"/>
                </w:tcPr>
                <w:p w14:paraId="213E1875" w14:textId="77777777" w:rsidR="0016315F" w:rsidRPr="00B61E99" w:rsidRDefault="0016315F" w:rsidP="0016315F">
                  <w:pPr>
                    <w:tabs>
                      <w:tab w:val="center" w:pos="2373"/>
                    </w:tabs>
                    <w:spacing w:before="80" w:after="80"/>
                    <w:rPr>
                      <w:rFonts w:ascii="Arial" w:hAnsi="Arial" w:cs="Arial"/>
                      <w:b/>
                    </w:rPr>
                  </w:pPr>
                  <w:r w:rsidRPr="00B61E99">
                    <w:rPr>
                      <w:rFonts w:ascii="Arial" w:hAnsi="Arial" w:cs="Arial"/>
                      <w:b/>
                    </w:rPr>
                    <w:tab/>
                    <w:t>Assessment Criteria</w:t>
                  </w:r>
                </w:p>
              </w:tc>
            </w:tr>
            <w:tr w:rsidR="008B3BA3" w:rsidRPr="00B61E99" w14:paraId="3E467E62" w14:textId="77777777" w:rsidTr="00156F85">
              <w:trPr>
                <w:trHeight w:val="923"/>
              </w:trPr>
              <w:tc>
                <w:tcPr>
                  <w:tcW w:w="4583" w:type="dxa"/>
                </w:tcPr>
                <w:p w14:paraId="332ED910" w14:textId="4F78F000" w:rsidR="008B3BA3" w:rsidRPr="006E5481" w:rsidRDefault="008B3BA3" w:rsidP="008B3BA3">
                  <w:pPr>
                    <w:jc w:val="both"/>
                    <w:textAlignment w:val="baseline"/>
                    <w:rPr>
                      <w:rFonts w:ascii="Arial" w:hAnsi="Arial" w:cs="Arial"/>
                      <w:lang w:eastAsia="en-GB"/>
                    </w:rPr>
                  </w:pPr>
                  <w:r w:rsidRPr="003F7FF8">
                    <w:rPr>
                      <w:rFonts w:ascii="Arial" w:eastAsia="Times New Roman" w:hAnsi="Arial" w:cs="Arial"/>
                      <w:b/>
                      <w:bCs/>
                      <w:color w:val="1F4E79" w:themeColor="accent5" w:themeShade="80"/>
                      <w:lang w:eastAsia="en-GB"/>
                    </w:rPr>
                    <w:t>[LO1]</w:t>
                  </w:r>
                  <w:r w:rsidRPr="006E5481">
                    <w:rPr>
                      <w:rFonts w:ascii="Arial" w:eastAsia="Times New Roman" w:hAnsi="Arial" w:cs="Arial"/>
                      <w:color w:val="1F4E79" w:themeColor="accent5" w:themeShade="80"/>
                      <w:lang w:eastAsia="en-GB"/>
                    </w:rPr>
                    <w:t xml:space="preserve"> </w:t>
                  </w:r>
                  <w:r w:rsidRPr="003F7FF8">
                    <w:rPr>
                      <w:rFonts w:ascii="Arial" w:hAnsi="Arial" w:cs="Arial"/>
                      <w:b/>
                      <w:bCs/>
                      <w:u w:val="single"/>
                    </w:rPr>
                    <w:t>Critically</w:t>
                  </w:r>
                  <w:r w:rsidRPr="004C0EB0">
                    <w:rPr>
                      <w:rFonts w:ascii="Arial" w:hAnsi="Arial" w:cs="Arial"/>
                    </w:rPr>
                    <w:t xml:space="preserve"> appraise a comprehensive understanding of the artificial intelligence domain.</w:t>
                  </w:r>
                </w:p>
                <w:p w14:paraId="274A1CD2" w14:textId="77777777" w:rsidR="008B3BA3" w:rsidRPr="00B61E99" w:rsidRDefault="008B3BA3" w:rsidP="008B3BA3">
                  <w:pPr>
                    <w:pStyle w:val="BasicParagraph"/>
                    <w:rPr>
                      <w:rFonts w:ascii="Arial" w:eastAsia="Times New Roman" w:hAnsi="Arial" w:cs="Arial"/>
                      <w:color w:val="1F4E79" w:themeColor="accent5" w:themeShade="80"/>
                      <w:sz w:val="22"/>
                      <w:szCs w:val="22"/>
                      <w:lang w:eastAsia="en-GB"/>
                    </w:rPr>
                  </w:pPr>
                </w:p>
                <w:p w14:paraId="61406E3E" w14:textId="77777777" w:rsidR="008B3BA3" w:rsidRPr="006E5481" w:rsidRDefault="008B3BA3" w:rsidP="008B3BA3">
                  <w:pPr>
                    <w:jc w:val="both"/>
                    <w:textAlignment w:val="baseline"/>
                    <w:rPr>
                      <w:rFonts w:ascii="Arial" w:hAnsi="Arial" w:cs="Arial"/>
                      <w:lang w:eastAsia="en-GB"/>
                    </w:rPr>
                  </w:pPr>
                  <w:r w:rsidRPr="003F7FF8">
                    <w:rPr>
                      <w:rFonts w:ascii="Arial" w:eastAsia="Times New Roman" w:hAnsi="Arial" w:cs="Arial"/>
                      <w:b/>
                      <w:bCs/>
                      <w:color w:val="1F4E79" w:themeColor="accent5" w:themeShade="80"/>
                      <w:lang w:eastAsia="en-GB"/>
                    </w:rPr>
                    <w:t>[LO2]</w:t>
                  </w:r>
                  <w:r w:rsidRPr="006E5481">
                    <w:rPr>
                      <w:rFonts w:ascii="Arial" w:eastAsia="Times New Roman" w:hAnsi="Arial" w:cs="Arial"/>
                      <w:color w:val="1F4E79" w:themeColor="accent5" w:themeShade="80"/>
                      <w:lang w:eastAsia="en-GB"/>
                    </w:rPr>
                    <w:t xml:space="preserve"> </w:t>
                  </w:r>
                  <w:r w:rsidRPr="003F7FF8">
                    <w:rPr>
                      <w:rFonts w:ascii="Arial" w:hAnsi="Arial" w:cs="Arial"/>
                      <w:b/>
                      <w:bCs/>
                      <w:u w:val="single"/>
                    </w:rPr>
                    <w:t>Design</w:t>
                  </w:r>
                  <w:r w:rsidRPr="004C0EB0">
                    <w:rPr>
                      <w:rFonts w:ascii="Arial" w:hAnsi="Arial" w:cs="Arial"/>
                    </w:rPr>
                    <w:t xml:space="preserve"> and </w:t>
                  </w:r>
                  <w:r w:rsidRPr="003F7FF8">
                    <w:rPr>
                      <w:rFonts w:ascii="Arial" w:hAnsi="Arial" w:cs="Arial"/>
                      <w:b/>
                      <w:bCs/>
                      <w:u w:val="single"/>
                    </w:rPr>
                    <w:t>develop</w:t>
                  </w:r>
                  <w:r w:rsidRPr="004C0EB0">
                    <w:rPr>
                      <w:rFonts w:ascii="Arial" w:hAnsi="Arial" w:cs="Arial"/>
                    </w:rPr>
                    <w:t xml:space="preserve"> intelligent software artefacts.</w:t>
                  </w:r>
                </w:p>
                <w:p w14:paraId="7FD22513" w14:textId="77777777" w:rsidR="008B3BA3" w:rsidRPr="00B61E99" w:rsidRDefault="008B3BA3" w:rsidP="008B3BA3">
                  <w:pPr>
                    <w:pStyle w:val="BasicParagraph"/>
                    <w:rPr>
                      <w:rFonts w:ascii="Arial" w:eastAsia="Times New Roman" w:hAnsi="Arial" w:cs="Arial"/>
                      <w:color w:val="1F4E79" w:themeColor="accent5" w:themeShade="80"/>
                      <w:sz w:val="22"/>
                      <w:szCs w:val="22"/>
                      <w:lang w:eastAsia="en-GB"/>
                    </w:rPr>
                  </w:pPr>
                </w:p>
                <w:p w14:paraId="17C7D2F7" w14:textId="3BE540F7" w:rsidR="008B3BA3" w:rsidRPr="00B61E99" w:rsidRDefault="008B3BA3" w:rsidP="008B3BA3">
                  <w:pPr>
                    <w:pStyle w:val="BasicParagraph"/>
                    <w:rPr>
                      <w:rFonts w:eastAsia="Times New Roman" w:cs="Times New Roman"/>
                      <w:color w:val="1F4E79" w:themeColor="accent5" w:themeShade="80"/>
                      <w:sz w:val="22"/>
                      <w:szCs w:val="22"/>
                      <w:lang w:eastAsia="en-GB"/>
                    </w:rPr>
                  </w:pPr>
                  <w:r w:rsidRPr="003F7FF8">
                    <w:rPr>
                      <w:rFonts w:ascii="Arial" w:eastAsia="Times New Roman" w:hAnsi="Arial" w:cs="Arial"/>
                      <w:b/>
                      <w:bCs/>
                      <w:color w:val="1F4E79" w:themeColor="accent5" w:themeShade="80"/>
                      <w:sz w:val="22"/>
                      <w:szCs w:val="22"/>
                      <w:lang w:eastAsia="en-GB"/>
                    </w:rPr>
                    <w:t>[LO3]</w:t>
                  </w:r>
                  <w:r w:rsidRPr="00021568">
                    <w:rPr>
                      <w:rFonts w:ascii="Arial" w:hAnsi="Arial" w:cs="Arial"/>
                      <w:sz w:val="22"/>
                      <w:szCs w:val="22"/>
                      <w:lang w:eastAsia="en-GB"/>
                    </w:rPr>
                    <w:t xml:space="preserve"> </w:t>
                  </w:r>
                  <w:r w:rsidRPr="003F7FF8">
                    <w:rPr>
                      <w:rFonts w:ascii="Arial" w:hAnsi="Arial" w:cs="Arial"/>
                      <w:b/>
                      <w:bCs/>
                      <w:sz w:val="22"/>
                      <w:szCs w:val="22"/>
                      <w:u w:val="single"/>
                    </w:rPr>
                    <w:t>Critique</w:t>
                  </w:r>
                  <w:r w:rsidRPr="004C0EB0">
                    <w:rPr>
                      <w:rFonts w:ascii="Arial" w:hAnsi="Arial" w:cs="Arial"/>
                      <w:sz w:val="22"/>
                      <w:szCs w:val="22"/>
                    </w:rPr>
                    <w:t xml:space="preserve"> and </w:t>
                  </w:r>
                  <w:r w:rsidRPr="003F7FF8">
                    <w:rPr>
                      <w:rFonts w:ascii="Arial" w:hAnsi="Arial" w:cs="Arial"/>
                      <w:b/>
                      <w:bCs/>
                      <w:sz w:val="22"/>
                      <w:szCs w:val="22"/>
                      <w:u w:val="single"/>
                    </w:rPr>
                    <w:t>contextualise</w:t>
                  </w:r>
                  <w:r w:rsidRPr="004C0EB0">
                    <w:rPr>
                      <w:rFonts w:ascii="Arial" w:hAnsi="Arial" w:cs="Arial"/>
                      <w:sz w:val="22"/>
                      <w:szCs w:val="22"/>
                    </w:rPr>
                    <w:t xml:space="preserve"> emerging research in artificial intelligence.</w:t>
                  </w:r>
                  <w:r w:rsidRPr="00021568">
                    <w:rPr>
                      <w:rFonts w:ascii="Arial" w:hAnsi="Arial" w:cs="Arial"/>
                      <w:sz w:val="22"/>
                      <w:szCs w:val="22"/>
                      <w:lang w:eastAsia="en-GB"/>
                    </w:rPr>
                    <w:t> </w:t>
                  </w:r>
                </w:p>
              </w:tc>
              <w:tc>
                <w:tcPr>
                  <w:tcW w:w="283" w:type="dxa"/>
                </w:tcPr>
                <w:p w14:paraId="67F50B8B" w14:textId="77777777" w:rsidR="008B3BA3" w:rsidRPr="00B61E99" w:rsidRDefault="008B3BA3" w:rsidP="008B3BA3">
                  <w:pPr>
                    <w:pStyle w:val="NormalWeb"/>
                    <w:rPr>
                      <w:rFonts w:ascii="Arial" w:hAnsi="Arial" w:cs="Arial"/>
                      <w:color w:val="1F4E79" w:themeColor="accent5" w:themeShade="80"/>
                      <w:sz w:val="22"/>
                      <w:szCs w:val="22"/>
                    </w:rPr>
                  </w:pPr>
                </w:p>
              </w:tc>
              <w:tc>
                <w:tcPr>
                  <w:tcW w:w="4962" w:type="dxa"/>
                </w:tcPr>
                <w:tbl>
                  <w:tblPr>
                    <w:tblStyle w:val="TableGrid"/>
                    <w:tblW w:w="0" w:type="auto"/>
                    <w:tblLook w:val="04A0" w:firstRow="1" w:lastRow="0" w:firstColumn="1" w:lastColumn="0" w:noHBand="0" w:noVBand="1"/>
                  </w:tblPr>
                  <w:tblGrid>
                    <w:gridCol w:w="3806"/>
                    <w:gridCol w:w="930"/>
                  </w:tblGrid>
                  <w:tr w:rsidR="008B3BA3" w:rsidRPr="006E5481" w14:paraId="60F076FD" w14:textId="77777777" w:rsidTr="007D1256">
                    <w:tc>
                      <w:tcPr>
                        <w:tcW w:w="3806" w:type="dxa"/>
                      </w:tcPr>
                      <w:p w14:paraId="3F62F00B" w14:textId="77777777" w:rsidR="008B3BA3" w:rsidRDefault="008B3BA3" w:rsidP="008B3BA3">
                        <w:pPr>
                          <w:rPr>
                            <w:b/>
                            <w:bCs/>
                            <w:color w:val="133350"/>
                          </w:rPr>
                        </w:pPr>
                        <w:r>
                          <w:rPr>
                            <w:b/>
                            <w:bCs/>
                            <w:color w:val="133350"/>
                          </w:rPr>
                          <w:t>Assessment Criteria</w:t>
                        </w:r>
                      </w:p>
                      <w:p w14:paraId="519FAF16" w14:textId="77777777" w:rsidR="008B3BA3" w:rsidRPr="006E5481" w:rsidRDefault="008B3BA3" w:rsidP="008B3BA3">
                        <w:pPr>
                          <w:rPr>
                            <w:b/>
                            <w:bCs/>
                            <w:color w:val="133350"/>
                          </w:rPr>
                        </w:pPr>
                      </w:p>
                    </w:tc>
                    <w:tc>
                      <w:tcPr>
                        <w:tcW w:w="930" w:type="dxa"/>
                      </w:tcPr>
                      <w:p w14:paraId="760CB7B4" w14:textId="77777777" w:rsidR="008B3BA3" w:rsidRPr="006E5481" w:rsidRDefault="008B3BA3" w:rsidP="008B3BA3">
                        <w:pPr>
                          <w:rPr>
                            <w:b/>
                            <w:bCs/>
                            <w:color w:val="133350"/>
                          </w:rPr>
                        </w:pPr>
                        <w:r w:rsidRPr="00AD2157">
                          <w:rPr>
                            <w:b/>
                            <w:bCs/>
                            <w:color w:val="00B0F0"/>
                          </w:rPr>
                          <w:t>100%</w:t>
                        </w:r>
                      </w:p>
                    </w:tc>
                  </w:tr>
                  <w:tr w:rsidR="008B3BA3" w14:paraId="270EB2F3" w14:textId="77777777" w:rsidTr="007D1256">
                    <w:tc>
                      <w:tcPr>
                        <w:tcW w:w="3806" w:type="dxa"/>
                      </w:tcPr>
                      <w:p w14:paraId="0411B8D5" w14:textId="77777777" w:rsidR="008B3BA3" w:rsidRPr="00220CD3" w:rsidRDefault="008B3BA3" w:rsidP="008B3BA3">
                        <w:pPr>
                          <w:rPr>
                            <w:color w:val="133350"/>
                          </w:rPr>
                        </w:pPr>
                        <w:r>
                          <w:rPr>
                            <w:b/>
                          </w:rPr>
                          <w:t>Part 1 Tasks</w:t>
                        </w:r>
                        <w:r w:rsidRPr="00220CD3">
                          <w:rPr>
                            <w:b/>
                          </w:rPr>
                          <w:t xml:space="preserve"> </w:t>
                        </w:r>
                      </w:p>
                    </w:tc>
                    <w:tc>
                      <w:tcPr>
                        <w:tcW w:w="930" w:type="dxa"/>
                      </w:tcPr>
                      <w:p w14:paraId="36EC6C97" w14:textId="08B91D4A" w:rsidR="008B3BA3" w:rsidRPr="00AD2157" w:rsidRDefault="004F38B1" w:rsidP="008B3BA3">
                        <w:pPr>
                          <w:rPr>
                            <w:b/>
                            <w:bCs/>
                            <w:color w:val="133350"/>
                          </w:rPr>
                        </w:pPr>
                        <w:r>
                          <w:rPr>
                            <w:b/>
                            <w:bCs/>
                            <w:color w:val="00B0F0"/>
                          </w:rPr>
                          <w:t>75</w:t>
                        </w:r>
                        <w:r w:rsidR="008B3BA3">
                          <w:rPr>
                            <w:b/>
                            <w:bCs/>
                            <w:color w:val="00B0F0"/>
                          </w:rPr>
                          <w:t>%</w:t>
                        </w:r>
                      </w:p>
                    </w:tc>
                  </w:tr>
                  <w:tr w:rsidR="004F38B1" w14:paraId="60003303" w14:textId="77777777" w:rsidTr="007D1256">
                    <w:tc>
                      <w:tcPr>
                        <w:tcW w:w="3806" w:type="dxa"/>
                      </w:tcPr>
                      <w:p w14:paraId="79F3E2CD" w14:textId="2D55ABF3" w:rsidR="004F38B1" w:rsidRPr="00220CD3" w:rsidRDefault="004F38B1" w:rsidP="004F38B1">
                        <w:pPr>
                          <w:rPr>
                            <w:color w:val="133350"/>
                          </w:rPr>
                        </w:pPr>
                        <w:r>
                          <w:t xml:space="preserve">Dataset preparation </w:t>
                        </w:r>
                        <w:r w:rsidRPr="003C2D69">
                          <w:rPr>
                            <w:b/>
                            <w:bCs/>
                          </w:rPr>
                          <w:t>(</w:t>
                        </w:r>
                        <w:r w:rsidRPr="003C2D69">
                          <w:rPr>
                            <w:b/>
                            <w:bCs/>
                            <w:color w:val="133350"/>
                          </w:rPr>
                          <w:t>LO1)</w:t>
                        </w:r>
                      </w:p>
                    </w:tc>
                    <w:tc>
                      <w:tcPr>
                        <w:tcW w:w="930" w:type="dxa"/>
                      </w:tcPr>
                      <w:p w14:paraId="1C50BA1A" w14:textId="34A34056" w:rsidR="004F38B1" w:rsidRPr="00220CD3" w:rsidRDefault="004F38B1" w:rsidP="004F38B1">
                        <w:pPr>
                          <w:rPr>
                            <w:color w:val="133350"/>
                          </w:rPr>
                        </w:pPr>
                        <w:r w:rsidRPr="00EE17FA">
                          <w:rPr>
                            <w:bCs/>
                          </w:rPr>
                          <w:t>05%</w:t>
                        </w:r>
                      </w:p>
                    </w:tc>
                  </w:tr>
                  <w:tr w:rsidR="004F38B1" w14:paraId="2C6C481D" w14:textId="77777777" w:rsidTr="007D1256">
                    <w:tc>
                      <w:tcPr>
                        <w:tcW w:w="3806" w:type="dxa"/>
                      </w:tcPr>
                      <w:p w14:paraId="02B1E371" w14:textId="5FB4027F" w:rsidR="004F38B1" w:rsidRPr="00220CD3" w:rsidRDefault="004F38B1" w:rsidP="004F38B1">
                        <w:r>
                          <w:rPr>
                            <w:bCs/>
                          </w:rPr>
                          <w:t xml:space="preserve">ANN backpropagation training program </w:t>
                        </w:r>
                        <w:r w:rsidRPr="003C2D69">
                          <w:rPr>
                            <w:b/>
                            <w:bCs/>
                            <w:color w:val="133350"/>
                          </w:rPr>
                          <w:t>(L</w:t>
                        </w:r>
                        <w:r w:rsidRPr="00220CD3">
                          <w:rPr>
                            <w:b/>
                            <w:bCs/>
                            <w:color w:val="133350"/>
                          </w:rPr>
                          <w:t>O</w:t>
                        </w:r>
                        <w:r>
                          <w:rPr>
                            <w:b/>
                            <w:bCs/>
                            <w:color w:val="133350"/>
                          </w:rPr>
                          <w:t>2, LO3</w:t>
                        </w:r>
                        <w:r w:rsidRPr="00220CD3">
                          <w:rPr>
                            <w:b/>
                            <w:bCs/>
                            <w:color w:val="133350"/>
                          </w:rPr>
                          <w:t>)</w:t>
                        </w:r>
                      </w:p>
                    </w:tc>
                    <w:tc>
                      <w:tcPr>
                        <w:tcW w:w="930" w:type="dxa"/>
                      </w:tcPr>
                      <w:p w14:paraId="7D6F285C" w14:textId="66BE33D7" w:rsidR="004F38B1" w:rsidRPr="00220CD3" w:rsidRDefault="004F38B1" w:rsidP="004F38B1">
                        <w:r>
                          <w:rPr>
                            <w:bCs/>
                          </w:rPr>
                          <w:t>30%</w:t>
                        </w:r>
                      </w:p>
                    </w:tc>
                  </w:tr>
                  <w:tr w:rsidR="004F38B1" w14:paraId="24CB704D" w14:textId="77777777" w:rsidTr="007D1256">
                    <w:tc>
                      <w:tcPr>
                        <w:tcW w:w="3806" w:type="dxa"/>
                      </w:tcPr>
                      <w:p w14:paraId="5117404C" w14:textId="70C48C3D" w:rsidR="004F38B1" w:rsidRPr="00220CD3" w:rsidRDefault="004F38B1" w:rsidP="004F38B1">
                        <w:r>
                          <w:rPr>
                            <w:bCs/>
                          </w:rPr>
                          <w:t>Performance evaluation and comparison analysis</w:t>
                        </w:r>
                        <w:r w:rsidRPr="00220CD3">
                          <w:rPr>
                            <w:color w:val="133350"/>
                          </w:rPr>
                          <w:t xml:space="preserve"> (</w:t>
                        </w:r>
                        <w:r w:rsidRPr="00220CD3">
                          <w:rPr>
                            <w:b/>
                            <w:bCs/>
                            <w:color w:val="133350"/>
                          </w:rPr>
                          <w:t>LO</w:t>
                        </w:r>
                        <w:r>
                          <w:rPr>
                            <w:b/>
                            <w:bCs/>
                            <w:color w:val="133350"/>
                          </w:rPr>
                          <w:t>2</w:t>
                        </w:r>
                        <w:r w:rsidRPr="00220CD3">
                          <w:rPr>
                            <w:b/>
                            <w:bCs/>
                            <w:color w:val="133350"/>
                          </w:rPr>
                          <w:t>, LO</w:t>
                        </w:r>
                        <w:r>
                          <w:rPr>
                            <w:b/>
                            <w:bCs/>
                            <w:color w:val="133350"/>
                          </w:rPr>
                          <w:t>3</w:t>
                        </w:r>
                        <w:r w:rsidRPr="00220CD3">
                          <w:rPr>
                            <w:b/>
                            <w:bCs/>
                            <w:color w:val="133350"/>
                          </w:rPr>
                          <w:t>)</w:t>
                        </w:r>
                      </w:p>
                    </w:tc>
                    <w:tc>
                      <w:tcPr>
                        <w:tcW w:w="930" w:type="dxa"/>
                      </w:tcPr>
                      <w:p w14:paraId="040A938E" w14:textId="204B0FCE" w:rsidR="004F38B1" w:rsidRPr="00AD2157" w:rsidRDefault="004F38B1" w:rsidP="004F38B1">
                        <w:pPr>
                          <w:rPr>
                            <w:b/>
                            <w:bCs/>
                          </w:rPr>
                        </w:pPr>
                        <w:r>
                          <w:rPr>
                            <w:bCs/>
                          </w:rPr>
                          <w:t>15%</w:t>
                        </w:r>
                      </w:p>
                    </w:tc>
                  </w:tr>
                  <w:tr w:rsidR="004F38B1" w14:paraId="78962C6F" w14:textId="77777777" w:rsidTr="007D1256">
                    <w:tc>
                      <w:tcPr>
                        <w:tcW w:w="3806" w:type="dxa"/>
                      </w:tcPr>
                      <w:p w14:paraId="2B9FF8EA" w14:textId="36B40418" w:rsidR="004F38B1" w:rsidRDefault="004F38B1" w:rsidP="004F38B1">
                        <w:pPr>
                          <w:rPr>
                            <w:b/>
                          </w:rPr>
                        </w:pPr>
                        <w:r>
                          <w:rPr>
                            <w:bCs/>
                          </w:rPr>
                          <w:t>Using machine learning library</w:t>
                        </w:r>
                        <w:r w:rsidRPr="00220CD3">
                          <w:rPr>
                            <w:color w:val="133350"/>
                          </w:rPr>
                          <w:t xml:space="preserve"> (</w:t>
                        </w:r>
                        <w:r w:rsidRPr="00220CD3">
                          <w:rPr>
                            <w:b/>
                            <w:bCs/>
                            <w:color w:val="133350"/>
                          </w:rPr>
                          <w:t>LO</w:t>
                        </w:r>
                        <w:r>
                          <w:rPr>
                            <w:b/>
                            <w:bCs/>
                            <w:color w:val="133350"/>
                          </w:rPr>
                          <w:t>1</w:t>
                        </w:r>
                        <w:r w:rsidRPr="00220CD3">
                          <w:rPr>
                            <w:b/>
                            <w:bCs/>
                            <w:color w:val="133350"/>
                          </w:rPr>
                          <w:t>, LO</w:t>
                        </w:r>
                        <w:r>
                          <w:rPr>
                            <w:b/>
                            <w:bCs/>
                            <w:color w:val="133350"/>
                          </w:rPr>
                          <w:t>2, LO3</w:t>
                        </w:r>
                        <w:r w:rsidRPr="00220CD3">
                          <w:rPr>
                            <w:b/>
                            <w:bCs/>
                            <w:color w:val="133350"/>
                          </w:rPr>
                          <w:t>)</w:t>
                        </w:r>
                      </w:p>
                    </w:tc>
                    <w:tc>
                      <w:tcPr>
                        <w:tcW w:w="930" w:type="dxa"/>
                      </w:tcPr>
                      <w:p w14:paraId="331CF2AA" w14:textId="330DE2AA" w:rsidR="004F38B1" w:rsidRPr="00EE17FA" w:rsidRDefault="004F38B1" w:rsidP="004F38B1">
                        <w:pPr>
                          <w:rPr>
                            <w:bCs/>
                          </w:rPr>
                        </w:pPr>
                        <w:r w:rsidRPr="00EE17FA">
                          <w:rPr>
                            <w:bCs/>
                          </w:rPr>
                          <w:t>1</w:t>
                        </w:r>
                        <w:r>
                          <w:rPr>
                            <w:bCs/>
                          </w:rPr>
                          <w:t>5</w:t>
                        </w:r>
                        <w:r w:rsidRPr="00EE17FA">
                          <w:rPr>
                            <w:bCs/>
                          </w:rPr>
                          <w:t xml:space="preserve">% </w:t>
                        </w:r>
                      </w:p>
                    </w:tc>
                  </w:tr>
                  <w:tr w:rsidR="004F38B1" w14:paraId="5E19502F" w14:textId="77777777" w:rsidTr="007D1256">
                    <w:tc>
                      <w:tcPr>
                        <w:tcW w:w="3806" w:type="dxa"/>
                      </w:tcPr>
                      <w:p w14:paraId="5DCAE9FF" w14:textId="41EF29D9" w:rsidR="004F38B1" w:rsidRDefault="004F38B1" w:rsidP="004F38B1">
                        <w:pPr>
                          <w:rPr>
                            <w:b/>
                          </w:rPr>
                        </w:pPr>
                        <w:r>
                          <w:rPr>
                            <w:bCs/>
                          </w:rPr>
                          <w:t xml:space="preserve">Model optimisation using genetic algorithm </w:t>
                        </w:r>
                        <w:r w:rsidRPr="003C2D69">
                          <w:rPr>
                            <w:b/>
                            <w:bCs/>
                            <w:color w:val="133350"/>
                          </w:rPr>
                          <w:t>(L</w:t>
                        </w:r>
                        <w:r w:rsidRPr="00220CD3">
                          <w:rPr>
                            <w:b/>
                            <w:bCs/>
                            <w:color w:val="133350"/>
                          </w:rPr>
                          <w:t>O</w:t>
                        </w:r>
                        <w:r>
                          <w:rPr>
                            <w:b/>
                            <w:bCs/>
                            <w:color w:val="133350"/>
                          </w:rPr>
                          <w:t>1, LO2</w:t>
                        </w:r>
                        <w:r w:rsidRPr="00220CD3">
                          <w:rPr>
                            <w:b/>
                            <w:bCs/>
                            <w:color w:val="133350"/>
                          </w:rPr>
                          <w:t>)</w:t>
                        </w:r>
                      </w:p>
                    </w:tc>
                    <w:tc>
                      <w:tcPr>
                        <w:tcW w:w="930" w:type="dxa"/>
                      </w:tcPr>
                      <w:p w14:paraId="4C7FCE47" w14:textId="0F255342" w:rsidR="004F38B1" w:rsidRPr="00EE17FA" w:rsidRDefault="004F38B1" w:rsidP="004F38B1">
                        <w:pPr>
                          <w:rPr>
                            <w:bCs/>
                          </w:rPr>
                        </w:pPr>
                        <w:r w:rsidRPr="001278AC">
                          <w:t>10%</w:t>
                        </w:r>
                      </w:p>
                    </w:tc>
                  </w:tr>
                  <w:tr w:rsidR="004F38B1" w14:paraId="64D2046F" w14:textId="77777777" w:rsidTr="007D1256">
                    <w:tc>
                      <w:tcPr>
                        <w:tcW w:w="3806" w:type="dxa"/>
                      </w:tcPr>
                      <w:p w14:paraId="0C26057A" w14:textId="45AF7647" w:rsidR="004F38B1" w:rsidRPr="00220CD3" w:rsidRDefault="004F38B1" w:rsidP="004F38B1">
                        <w:r>
                          <w:rPr>
                            <w:b/>
                          </w:rPr>
                          <w:t>Part 2 Tasks</w:t>
                        </w:r>
                        <w:r w:rsidRPr="00220CD3">
                          <w:rPr>
                            <w:b/>
                          </w:rPr>
                          <w:t xml:space="preserve"> </w:t>
                        </w:r>
                      </w:p>
                    </w:tc>
                    <w:tc>
                      <w:tcPr>
                        <w:tcW w:w="930" w:type="dxa"/>
                      </w:tcPr>
                      <w:p w14:paraId="29ACCA1A" w14:textId="08546E83" w:rsidR="004F38B1" w:rsidRPr="00EE17FA" w:rsidRDefault="004F38B1" w:rsidP="004F38B1">
                        <w:pPr>
                          <w:rPr>
                            <w:bCs/>
                          </w:rPr>
                        </w:pPr>
                        <w:r>
                          <w:rPr>
                            <w:b/>
                            <w:bCs/>
                            <w:color w:val="00B0F0"/>
                          </w:rPr>
                          <w:t>25%</w:t>
                        </w:r>
                      </w:p>
                    </w:tc>
                  </w:tr>
                  <w:tr w:rsidR="004F38B1" w14:paraId="5DAF4BF6" w14:textId="77777777" w:rsidTr="007D1256">
                    <w:tc>
                      <w:tcPr>
                        <w:tcW w:w="3806" w:type="dxa"/>
                      </w:tcPr>
                      <w:p w14:paraId="680110FB" w14:textId="41FD87A8" w:rsidR="004F38B1" w:rsidRPr="00220CD3" w:rsidRDefault="004F38B1" w:rsidP="004F38B1">
                        <w:r>
                          <w:rPr>
                            <w:bCs/>
                          </w:rPr>
                          <w:t xml:space="preserve">K-means clustering </w:t>
                        </w:r>
                        <w:r w:rsidRPr="003C2D69">
                          <w:rPr>
                            <w:b/>
                            <w:bCs/>
                            <w:color w:val="133350"/>
                          </w:rPr>
                          <w:t>(L</w:t>
                        </w:r>
                        <w:r w:rsidRPr="00220CD3">
                          <w:rPr>
                            <w:b/>
                            <w:bCs/>
                            <w:color w:val="133350"/>
                          </w:rPr>
                          <w:t>O</w:t>
                        </w:r>
                        <w:r>
                          <w:rPr>
                            <w:b/>
                            <w:bCs/>
                            <w:color w:val="133350"/>
                          </w:rPr>
                          <w:t>2, LO3</w:t>
                        </w:r>
                        <w:r w:rsidRPr="00220CD3">
                          <w:rPr>
                            <w:b/>
                            <w:bCs/>
                            <w:color w:val="133350"/>
                          </w:rPr>
                          <w:t>)</w:t>
                        </w:r>
                      </w:p>
                    </w:tc>
                    <w:tc>
                      <w:tcPr>
                        <w:tcW w:w="930" w:type="dxa"/>
                      </w:tcPr>
                      <w:p w14:paraId="0BF5544A" w14:textId="51D6129B" w:rsidR="004F38B1" w:rsidRPr="00EE17FA" w:rsidRDefault="004F38B1" w:rsidP="004F38B1">
                        <w:pPr>
                          <w:rPr>
                            <w:bCs/>
                          </w:rPr>
                        </w:pPr>
                        <w:r>
                          <w:rPr>
                            <w:bCs/>
                          </w:rPr>
                          <w:t>15%</w:t>
                        </w:r>
                      </w:p>
                    </w:tc>
                  </w:tr>
                  <w:tr w:rsidR="004F38B1" w14:paraId="1C1B9CE9" w14:textId="77777777" w:rsidTr="007D1256">
                    <w:trPr>
                      <w:trHeight w:val="299"/>
                    </w:trPr>
                    <w:tc>
                      <w:tcPr>
                        <w:tcW w:w="3806" w:type="dxa"/>
                      </w:tcPr>
                      <w:p w14:paraId="2901F53C" w14:textId="18CE0DE0" w:rsidR="004F38B1" w:rsidRPr="00F84300" w:rsidRDefault="004F38B1" w:rsidP="004F38B1">
                        <w:pPr>
                          <w:rPr>
                            <w:rFonts w:ascii="Cambria" w:hAnsi="Cambria"/>
                            <w:sz w:val="24"/>
                            <w:szCs w:val="24"/>
                          </w:rPr>
                        </w:pPr>
                        <w:r>
                          <w:rPr>
                            <w:bCs/>
                          </w:rPr>
                          <w:t>Cluster evaluation</w:t>
                        </w:r>
                        <w:r w:rsidRPr="00220CD3">
                          <w:rPr>
                            <w:color w:val="133350"/>
                          </w:rPr>
                          <w:t xml:space="preserve"> (</w:t>
                        </w:r>
                        <w:r w:rsidRPr="00220CD3">
                          <w:rPr>
                            <w:b/>
                            <w:bCs/>
                            <w:color w:val="133350"/>
                          </w:rPr>
                          <w:t>LO</w:t>
                        </w:r>
                        <w:r>
                          <w:rPr>
                            <w:b/>
                            <w:bCs/>
                            <w:color w:val="133350"/>
                          </w:rPr>
                          <w:t>2</w:t>
                        </w:r>
                        <w:r w:rsidRPr="00220CD3">
                          <w:rPr>
                            <w:b/>
                            <w:bCs/>
                            <w:color w:val="133350"/>
                          </w:rPr>
                          <w:t>, LO</w:t>
                        </w:r>
                        <w:r>
                          <w:rPr>
                            <w:b/>
                            <w:bCs/>
                            <w:color w:val="133350"/>
                          </w:rPr>
                          <w:t>3</w:t>
                        </w:r>
                        <w:r w:rsidRPr="00220CD3">
                          <w:rPr>
                            <w:b/>
                            <w:bCs/>
                            <w:color w:val="133350"/>
                          </w:rPr>
                          <w:t>)</w:t>
                        </w:r>
                      </w:p>
                    </w:tc>
                    <w:tc>
                      <w:tcPr>
                        <w:tcW w:w="930" w:type="dxa"/>
                      </w:tcPr>
                      <w:p w14:paraId="4B29C29B" w14:textId="26AA842C" w:rsidR="004F38B1" w:rsidRPr="001278AC" w:rsidRDefault="004F38B1" w:rsidP="004F38B1">
                        <w:r>
                          <w:rPr>
                            <w:bCs/>
                          </w:rPr>
                          <w:t>10%</w:t>
                        </w:r>
                      </w:p>
                    </w:tc>
                  </w:tr>
                </w:tbl>
                <w:p w14:paraId="69320068" w14:textId="5328A462" w:rsidR="008B3BA3" w:rsidRPr="00B61E99" w:rsidRDefault="008B3BA3" w:rsidP="008B3BA3">
                  <w:pPr>
                    <w:pStyle w:val="BasicParagraph"/>
                    <w:rPr>
                      <w:rFonts w:ascii="Arial" w:hAnsi="Arial" w:cs="Arial"/>
                      <w:color w:val="1F4E79" w:themeColor="accent5" w:themeShade="80"/>
                      <w:sz w:val="22"/>
                      <w:szCs w:val="22"/>
                    </w:rPr>
                  </w:pPr>
                </w:p>
              </w:tc>
            </w:tr>
          </w:tbl>
          <w:p w14:paraId="179EBAB7" w14:textId="3963D7A3" w:rsidR="00D62BF1" w:rsidRPr="00B61E99" w:rsidRDefault="00D62BF1" w:rsidP="00E530DD">
            <w:pPr>
              <w:pStyle w:val="ListParagraph"/>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1843"/>
              <w:gridCol w:w="8173"/>
            </w:tblGrid>
            <w:tr w:rsidR="007D1256" w14:paraId="3665E366" w14:textId="77777777" w:rsidTr="007D1256">
              <w:tc>
                <w:tcPr>
                  <w:tcW w:w="1843" w:type="dxa"/>
                </w:tcPr>
                <w:p w14:paraId="7B83452C" w14:textId="0F63EBF7" w:rsidR="007D1256" w:rsidRPr="002259B1" w:rsidRDefault="007D1256" w:rsidP="007D1256">
                  <w:pPr>
                    <w:rPr>
                      <w:b/>
                      <w:bCs/>
                      <w:color w:val="133350"/>
                    </w:rPr>
                  </w:pPr>
                  <w:r w:rsidRPr="00D035FC">
                    <w:rPr>
                      <w:b/>
                      <w:bCs/>
                      <w:color w:val="133350"/>
                    </w:rPr>
                    <w:t>E</w:t>
                  </w:r>
                  <w:r>
                    <w:rPr>
                      <w:color w:val="133350"/>
                    </w:rPr>
                    <w:t>thical</w:t>
                  </w:r>
                </w:p>
              </w:tc>
              <w:tc>
                <w:tcPr>
                  <w:tcW w:w="8173" w:type="dxa"/>
                </w:tcPr>
                <w:p w14:paraId="76019960" w14:textId="0FB3393A" w:rsidR="007D1256" w:rsidRPr="002259B1" w:rsidRDefault="007D1256" w:rsidP="007D1256">
                  <w:pPr>
                    <w:jc w:val="both"/>
                  </w:pPr>
                  <w:r>
                    <w:t>Students will be required to consider the ethical implications of their analysis and follow the necessary ethical approval processes while addressing domain-specific problems.</w:t>
                  </w:r>
                </w:p>
              </w:tc>
            </w:tr>
            <w:tr w:rsidR="007D1256" w14:paraId="5876A611" w14:textId="77777777" w:rsidTr="007D1256">
              <w:tc>
                <w:tcPr>
                  <w:tcW w:w="1843" w:type="dxa"/>
                </w:tcPr>
                <w:p w14:paraId="7DD18CB4" w14:textId="4A9A40E2" w:rsidR="007D1256" w:rsidRPr="002259B1" w:rsidRDefault="007D1256" w:rsidP="007D1256">
                  <w:pPr>
                    <w:rPr>
                      <w:b/>
                      <w:bCs/>
                      <w:color w:val="133350"/>
                    </w:rPr>
                  </w:pPr>
                  <w:r w:rsidRPr="00D035FC">
                    <w:rPr>
                      <w:b/>
                      <w:bCs/>
                      <w:color w:val="133350"/>
                    </w:rPr>
                    <w:t>D</w:t>
                  </w:r>
                  <w:r>
                    <w:rPr>
                      <w:color w:val="133350"/>
                    </w:rPr>
                    <w:t>igital</w:t>
                  </w:r>
                </w:p>
              </w:tc>
              <w:tc>
                <w:tcPr>
                  <w:tcW w:w="8173" w:type="dxa"/>
                </w:tcPr>
                <w:p w14:paraId="6B0FCE9F" w14:textId="2147AC5A" w:rsidR="007D1256" w:rsidRPr="002259B1" w:rsidRDefault="007D1256" w:rsidP="007D1256">
                  <w:pPr>
                    <w:jc w:val="both"/>
                  </w:pPr>
                  <w:r>
                    <w:t>Students will be required to demonstrate digital skills in applying artificial intelligence techniques to real-world problems.  Especially, use of common programming languages like Python and Java.  Benchmark datasets for model training are adopted for data pre-processing, data analysis, model training and model testing.</w:t>
                  </w:r>
                </w:p>
              </w:tc>
            </w:tr>
            <w:tr w:rsidR="007D1256" w14:paraId="23048C3E" w14:textId="77777777" w:rsidTr="007D1256">
              <w:tc>
                <w:tcPr>
                  <w:tcW w:w="1843" w:type="dxa"/>
                </w:tcPr>
                <w:p w14:paraId="2498035E" w14:textId="36F8BA26" w:rsidR="007D1256" w:rsidRPr="002259B1" w:rsidRDefault="007D1256" w:rsidP="007D1256">
                  <w:pPr>
                    <w:rPr>
                      <w:b/>
                      <w:bCs/>
                      <w:color w:val="133350"/>
                    </w:rPr>
                  </w:pPr>
                  <w:r w:rsidRPr="00D035FC">
                    <w:rPr>
                      <w:b/>
                      <w:bCs/>
                      <w:color w:val="133350"/>
                    </w:rPr>
                    <w:t>G</w:t>
                  </w:r>
                  <w:r>
                    <w:rPr>
                      <w:color w:val="133350"/>
                    </w:rPr>
                    <w:t>lobal</w:t>
                  </w:r>
                </w:p>
              </w:tc>
              <w:tc>
                <w:tcPr>
                  <w:tcW w:w="8173" w:type="dxa"/>
                </w:tcPr>
                <w:p w14:paraId="76C5F2E7" w14:textId="3ED5DA82" w:rsidR="007D1256" w:rsidRPr="002259B1" w:rsidRDefault="007D1256" w:rsidP="007D1256">
                  <w:pPr>
                    <w:jc w:val="both"/>
                  </w:pPr>
                  <w:r>
                    <w:t>Students will demonstrate an awareness of the global context and apply this to solve real-world challenges.</w:t>
                  </w:r>
                </w:p>
              </w:tc>
            </w:tr>
          </w:tbl>
          <w:p w14:paraId="69CF03B8" w14:textId="41DDF816" w:rsidR="00D62BF1" w:rsidRPr="00B61E99" w:rsidRDefault="00D62BF1" w:rsidP="00BA46E0">
            <w:pPr>
              <w:pStyle w:val="ListParagraph"/>
              <w:rPr>
                <w:color w:val="133350"/>
              </w:rPr>
            </w:pP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459186EA"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16315F" w:rsidRPr="00775C58" w14:paraId="20EE34DE" w14:textId="77777777" w:rsidTr="0098706B">
        <w:trPr>
          <w:trHeight w:val="5687"/>
          <w:tblCellSpacing w:w="56" w:type="dxa"/>
        </w:trPr>
        <w:tc>
          <w:tcPr>
            <w:tcW w:w="4893" w:type="pct"/>
            <w:shd w:val="clear" w:color="auto" w:fill="D9E2F3" w:themeFill="accent1" w:themeFillTint="33"/>
          </w:tcPr>
          <w:p w14:paraId="6D6EF213" w14:textId="213E71B7" w:rsidR="0016315F" w:rsidRPr="00452D63" w:rsidRDefault="0016315F" w:rsidP="0016315F">
            <w:pPr>
              <w:pStyle w:val="Heading1"/>
              <w:ind w:firstLine="0"/>
              <w:rPr>
                <w:color w:val="133350"/>
                <w:sz w:val="24"/>
                <w:szCs w:val="24"/>
              </w:rPr>
            </w:pPr>
            <w:r w:rsidRPr="00452D63">
              <w:rPr>
                <w:color w:val="133350"/>
                <w:sz w:val="24"/>
                <w:szCs w:val="24"/>
              </w:rPr>
              <w:t>Further Information on assessment, referencing and grading can be found in the Module Handbook (on Moodle)</w:t>
            </w:r>
          </w:p>
          <w:p w14:paraId="5662A203" w14:textId="77777777" w:rsidR="0016315F" w:rsidRPr="00775C58" w:rsidRDefault="0016315F" w:rsidP="009D05E6">
            <w:pPr>
              <w:rPr>
                <w:color w:val="133350"/>
              </w:rPr>
            </w:pPr>
          </w:p>
        </w:tc>
      </w:tr>
    </w:tbl>
    <w:p w14:paraId="57A4E71A" w14:textId="77777777" w:rsidR="003672A6" w:rsidRDefault="003672A6" w:rsidP="003A1E95">
      <w:pPr>
        <w:rPr>
          <w:color w:val="133350"/>
        </w:rPr>
        <w:sectPr w:rsidR="003672A6" w:rsidSect="009B6F4D">
          <w:footerReference w:type="even" r:id="rId20"/>
          <w:footerReference w:type="default" r:id="rId21"/>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5401A167" w14:textId="6BF67E41" w:rsidR="003672A6" w:rsidRDefault="00401F46" w:rsidP="00193BC4">
      <w:pPr>
        <w:pStyle w:val="Title"/>
        <w:rPr>
          <w:color w:val="133350"/>
        </w:rPr>
      </w:pPr>
      <w:r w:rsidRPr="00C94830">
        <w:t>Marking/Assessment Criteria</w:t>
      </w:r>
    </w:p>
    <w:p w14:paraId="35C141A3" w14:textId="77777777" w:rsidR="003672A6" w:rsidRDefault="003672A6" w:rsidP="003A1E95">
      <w:pPr>
        <w:rPr>
          <w:color w:val="133350"/>
        </w:rPr>
      </w:pPr>
    </w:p>
    <w:tbl>
      <w:tblPr>
        <w:tblStyle w:val="TableGrid0"/>
        <w:tblW w:w="16159" w:type="dxa"/>
        <w:tblInd w:w="0" w:type="dxa"/>
        <w:tblCellMar>
          <w:top w:w="6" w:type="dxa"/>
          <w:left w:w="109" w:type="dxa"/>
          <w:right w:w="61" w:type="dxa"/>
        </w:tblCellMar>
        <w:tblLook w:val="04A0" w:firstRow="1" w:lastRow="0" w:firstColumn="1" w:lastColumn="0" w:noHBand="0" w:noVBand="1"/>
      </w:tblPr>
      <w:tblGrid>
        <w:gridCol w:w="1129"/>
        <w:gridCol w:w="2674"/>
        <w:gridCol w:w="2649"/>
        <w:gridCol w:w="2714"/>
        <w:gridCol w:w="2575"/>
        <w:gridCol w:w="2552"/>
        <w:gridCol w:w="1866"/>
      </w:tblGrid>
      <w:tr w:rsidR="00050B86" w14:paraId="7A318C50" w14:textId="77777777" w:rsidTr="00050B86">
        <w:trPr>
          <w:trHeight w:val="816"/>
        </w:trPr>
        <w:tc>
          <w:tcPr>
            <w:tcW w:w="1129" w:type="dxa"/>
            <w:tcBorders>
              <w:top w:val="single" w:sz="4" w:space="0" w:color="000000"/>
              <w:left w:val="single" w:sz="4" w:space="0" w:color="000000"/>
              <w:bottom w:val="single" w:sz="4" w:space="0" w:color="000000"/>
              <w:right w:val="single" w:sz="4" w:space="0" w:color="000000"/>
            </w:tcBorders>
            <w:vAlign w:val="center"/>
          </w:tcPr>
          <w:p w14:paraId="73576C5C" w14:textId="77777777" w:rsidR="00050B86" w:rsidRPr="004252AA" w:rsidRDefault="00050B86" w:rsidP="008B3EE6">
            <w:pPr>
              <w:spacing w:line="259" w:lineRule="auto"/>
              <w:ind w:right="44"/>
              <w:jc w:val="center"/>
              <w:rPr>
                <w:b/>
                <w:bCs/>
              </w:rPr>
            </w:pPr>
            <w:r w:rsidRPr="004252AA">
              <w:rPr>
                <w:b/>
                <w:bCs/>
              </w:rPr>
              <w:t xml:space="preserve">Tasks  </w:t>
            </w:r>
          </w:p>
        </w:tc>
        <w:tc>
          <w:tcPr>
            <w:tcW w:w="2674" w:type="dxa"/>
            <w:tcBorders>
              <w:top w:val="single" w:sz="4" w:space="0" w:color="000000"/>
              <w:left w:val="single" w:sz="4" w:space="0" w:color="000000"/>
              <w:bottom w:val="single" w:sz="4" w:space="0" w:color="000000"/>
              <w:right w:val="single" w:sz="4" w:space="0" w:color="000000"/>
            </w:tcBorders>
            <w:vAlign w:val="center"/>
          </w:tcPr>
          <w:p w14:paraId="7BE4EC4C" w14:textId="77777777" w:rsidR="00050B86" w:rsidRDefault="00050B86" w:rsidP="008B3EE6">
            <w:pPr>
              <w:spacing w:line="259" w:lineRule="auto"/>
              <w:ind w:right="42"/>
              <w:jc w:val="center"/>
            </w:pPr>
            <w:r>
              <w:rPr>
                <w:b/>
              </w:rPr>
              <w:t xml:space="preserve">70 – 100% </w:t>
            </w:r>
          </w:p>
          <w:p w14:paraId="184A0896" w14:textId="77777777" w:rsidR="00050B86" w:rsidRDefault="00050B86" w:rsidP="008B3EE6">
            <w:pPr>
              <w:spacing w:line="259" w:lineRule="auto"/>
              <w:ind w:right="42"/>
              <w:jc w:val="center"/>
            </w:pPr>
            <w:r>
              <w:rPr>
                <w:b/>
              </w:rPr>
              <w:t>(1</w:t>
            </w:r>
            <w:r>
              <w:rPr>
                <w:b/>
                <w:vertAlign w:val="superscript"/>
              </w:rPr>
              <w:t>st</w:t>
            </w:r>
            <w:r>
              <w:rPr>
                <w:b/>
              </w:rPr>
              <w:t xml:space="preserve">) </w:t>
            </w:r>
          </w:p>
        </w:tc>
        <w:tc>
          <w:tcPr>
            <w:tcW w:w="2649" w:type="dxa"/>
            <w:tcBorders>
              <w:top w:val="single" w:sz="4" w:space="0" w:color="000000"/>
              <w:left w:val="single" w:sz="4" w:space="0" w:color="000000"/>
              <w:bottom w:val="single" w:sz="4" w:space="0" w:color="000000"/>
              <w:right w:val="single" w:sz="4" w:space="0" w:color="000000"/>
            </w:tcBorders>
            <w:vAlign w:val="center"/>
          </w:tcPr>
          <w:p w14:paraId="6B382866" w14:textId="77777777" w:rsidR="00050B86" w:rsidRDefault="00050B86" w:rsidP="008B3EE6">
            <w:pPr>
              <w:spacing w:line="259" w:lineRule="auto"/>
              <w:ind w:right="46"/>
              <w:jc w:val="center"/>
            </w:pPr>
            <w:r>
              <w:rPr>
                <w:b/>
              </w:rPr>
              <w:t xml:space="preserve">60-69% </w:t>
            </w:r>
          </w:p>
          <w:p w14:paraId="6472BCF3" w14:textId="77777777" w:rsidR="00050B86" w:rsidRDefault="00050B86" w:rsidP="008B3EE6">
            <w:pPr>
              <w:spacing w:line="259" w:lineRule="auto"/>
              <w:ind w:right="46"/>
              <w:jc w:val="center"/>
            </w:pPr>
            <w:r>
              <w:rPr>
                <w:b/>
              </w:rPr>
              <w:t xml:space="preserve">(2:1) </w:t>
            </w:r>
          </w:p>
        </w:tc>
        <w:tc>
          <w:tcPr>
            <w:tcW w:w="2714" w:type="dxa"/>
            <w:tcBorders>
              <w:top w:val="single" w:sz="4" w:space="0" w:color="000000"/>
              <w:left w:val="single" w:sz="4" w:space="0" w:color="000000"/>
              <w:bottom w:val="single" w:sz="4" w:space="0" w:color="000000"/>
              <w:right w:val="single" w:sz="4" w:space="0" w:color="000000"/>
            </w:tcBorders>
            <w:vAlign w:val="center"/>
          </w:tcPr>
          <w:p w14:paraId="20C7A5B3" w14:textId="77777777" w:rsidR="00050B86" w:rsidRDefault="00050B86" w:rsidP="008B3EE6">
            <w:pPr>
              <w:spacing w:line="259" w:lineRule="auto"/>
              <w:ind w:right="53"/>
              <w:jc w:val="center"/>
            </w:pPr>
            <w:r>
              <w:rPr>
                <w:b/>
              </w:rPr>
              <w:t xml:space="preserve">50-59% </w:t>
            </w:r>
          </w:p>
          <w:p w14:paraId="262C7B54" w14:textId="77777777" w:rsidR="00050B86" w:rsidRDefault="00050B86" w:rsidP="008B3EE6">
            <w:pPr>
              <w:spacing w:line="259" w:lineRule="auto"/>
              <w:ind w:right="53"/>
              <w:jc w:val="center"/>
            </w:pPr>
            <w:r>
              <w:rPr>
                <w:b/>
              </w:rPr>
              <w:t xml:space="preserve">(2:2) </w:t>
            </w:r>
          </w:p>
        </w:tc>
        <w:tc>
          <w:tcPr>
            <w:tcW w:w="2575" w:type="dxa"/>
            <w:tcBorders>
              <w:top w:val="single" w:sz="4" w:space="0" w:color="000000"/>
              <w:left w:val="single" w:sz="4" w:space="0" w:color="000000"/>
              <w:bottom w:val="single" w:sz="4" w:space="0" w:color="000000"/>
              <w:right w:val="single" w:sz="4" w:space="0" w:color="000000"/>
            </w:tcBorders>
            <w:vAlign w:val="center"/>
          </w:tcPr>
          <w:p w14:paraId="1383FAF1" w14:textId="77777777" w:rsidR="00050B86" w:rsidRDefault="00050B86" w:rsidP="008B3EE6">
            <w:pPr>
              <w:spacing w:line="259" w:lineRule="auto"/>
              <w:ind w:right="49"/>
              <w:jc w:val="center"/>
            </w:pPr>
            <w:r>
              <w:rPr>
                <w:b/>
              </w:rPr>
              <w:t xml:space="preserve">40-49%  </w:t>
            </w:r>
          </w:p>
          <w:p w14:paraId="493EB695" w14:textId="77777777" w:rsidR="00050B86" w:rsidRDefault="00050B86" w:rsidP="008B3EE6">
            <w:pPr>
              <w:spacing w:line="259" w:lineRule="auto"/>
              <w:ind w:right="49"/>
              <w:jc w:val="center"/>
            </w:pPr>
            <w:r>
              <w:rPr>
                <w:b/>
              </w:rPr>
              <w:t>(3</w:t>
            </w:r>
            <w:r>
              <w:rPr>
                <w:b/>
                <w:vertAlign w:val="superscript"/>
              </w:rPr>
              <w:t>rd</w:t>
            </w:r>
            <w:r>
              <w:rPr>
                <w:b/>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5EF5377" w14:textId="77777777" w:rsidR="00050B86" w:rsidRDefault="00050B86" w:rsidP="008B3EE6">
            <w:pPr>
              <w:spacing w:line="259" w:lineRule="auto"/>
              <w:ind w:right="46"/>
              <w:jc w:val="center"/>
            </w:pPr>
            <w:r>
              <w:rPr>
                <w:b/>
              </w:rPr>
              <w:t xml:space="preserve">35-39% </w:t>
            </w:r>
          </w:p>
          <w:p w14:paraId="4356A7A9" w14:textId="12BFAEC0" w:rsidR="00050B86" w:rsidRDefault="00050B86" w:rsidP="0088423F">
            <w:pPr>
              <w:spacing w:line="259" w:lineRule="auto"/>
              <w:ind w:left="80"/>
            </w:pPr>
            <w:r>
              <w:rPr>
                <w:b/>
              </w:rPr>
              <w:t>(Narrow</w:t>
            </w:r>
            <w:r w:rsidR="0088423F">
              <w:rPr>
                <w:b/>
              </w:rPr>
              <w:t xml:space="preserve"> </w:t>
            </w:r>
            <w:r>
              <w:rPr>
                <w:b/>
              </w:rPr>
              <w:t xml:space="preserve">Fail) </w:t>
            </w:r>
          </w:p>
        </w:tc>
        <w:tc>
          <w:tcPr>
            <w:tcW w:w="1866" w:type="dxa"/>
            <w:tcBorders>
              <w:top w:val="single" w:sz="4" w:space="0" w:color="000000"/>
              <w:left w:val="single" w:sz="4" w:space="0" w:color="000000"/>
              <w:bottom w:val="single" w:sz="4" w:space="0" w:color="000000"/>
              <w:right w:val="single" w:sz="4" w:space="0" w:color="000000"/>
            </w:tcBorders>
            <w:vAlign w:val="center"/>
          </w:tcPr>
          <w:p w14:paraId="6E6ACBB8" w14:textId="77777777" w:rsidR="00050B86" w:rsidRDefault="00050B86" w:rsidP="008B3EE6">
            <w:pPr>
              <w:spacing w:line="259" w:lineRule="auto"/>
              <w:ind w:right="52"/>
              <w:jc w:val="center"/>
            </w:pPr>
            <w:r>
              <w:rPr>
                <w:b/>
              </w:rPr>
              <w:t xml:space="preserve">&lt;35% </w:t>
            </w:r>
          </w:p>
          <w:p w14:paraId="12163D12" w14:textId="77777777" w:rsidR="00050B86" w:rsidRDefault="00050B86" w:rsidP="008B3EE6">
            <w:pPr>
              <w:spacing w:line="259" w:lineRule="auto"/>
              <w:ind w:right="52"/>
              <w:jc w:val="center"/>
            </w:pPr>
            <w:r>
              <w:rPr>
                <w:b/>
              </w:rPr>
              <w:t xml:space="preserve">(Fail) </w:t>
            </w:r>
          </w:p>
        </w:tc>
      </w:tr>
      <w:tr w:rsidR="00B36E36" w14:paraId="7CE5570D" w14:textId="77777777" w:rsidTr="002259B1">
        <w:trPr>
          <w:trHeight w:val="1488"/>
        </w:trPr>
        <w:tc>
          <w:tcPr>
            <w:tcW w:w="1129" w:type="dxa"/>
            <w:tcBorders>
              <w:top w:val="single" w:sz="4" w:space="0" w:color="000000"/>
              <w:left w:val="single" w:sz="4" w:space="0" w:color="000000"/>
              <w:bottom w:val="single" w:sz="4" w:space="0" w:color="000000"/>
              <w:right w:val="single" w:sz="4" w:space="0" w:color="000000"/>
            </w:tcBorders>
            <w:vAlign w:val="center"/>
          </w:tcPr>
          <w:p w14:paraId="59E0E2C8" w14:textId="46BCD3E0" w:rsidR="00B36E36" w:rsidRPr="00FC1B3B" w:rsidRDefault="00B36E36" w:rsidP="00B36E36">
            <w:pPr>
              <w:spacing w:line="259" w:lineRule="auto"/>
              <w:ind w:right="43"/>
              <w:jc w:val="center"/>
              <w:rPr>
                <w:b/>
                <w:bCs/>
              </w:rPr>
            </w:pPr>
            <w:r>
              <w:rPr>
                <w:b/>
                <w:bCs/>
              </w:rPr>
              <w:t>Part-1</w:t>
            </w:r>
            <w:r w:rsidRPr="00FC1B3B">
              <w:rPr>
                <w:b/>
                <w:bCs/>
              </w:rPr>
              <w:t xml:space="preserve"> </w:t>
            </w:r>
          </w:p>
        </w:tc>
        <w:tc>
          <w:tcPr>
            <w:tcW w:w="2674" w:type="dxa"/>
            <w:tcBorders>
              <w:top w:val="single" w:sz="4" w:space="0" w:color="000000"/>
              <w:left w:val="single" w:sz="4" w:space="0" w:color="000000"/>
              <w:bottom w:val="single" w:sz="4" w:space="0" w:color="000000"/>
              <w:right w:val="single" w:sz="4" w:space="0" w:color="000000"/>
            </w:tcBorders>
            <w:vAlign w:val="center"/>
          </w:tcPr>
          <w:p w14:paraId="5F3F9A4C" w14:textId="07710458" w:rsidR="00B36E36" w:rsidRDefault="00B36E36" w:rsidP="00B36E36">
            <w:pPr>
              <w:jc w:val="both"/>
            </w:pPr>
            <w:r>
              <w:t>Excellent data pre-processing is carried out</w:t>
            </w:r>
            <w:r w:rsidRPr="00E619E8">
              <w:t>.</w:t>
            </w:r>
            <w:r>
              <w:t xml:space="preserve"> Excellent</w:t>
            </w:r>
            <w:r w:rsidRPr="00E619E8">
              <w:t xml:space="preserve"> implementation of </w:t>
            </w:r>
            <w:r>
              <w:t>A</w:t>
            </w:r>
            <w:r w:rsidRPr="00E619E8">
              <w:t>NN in all</w:t>
            </w:r>
            <w:r>
              <w:t xml:space="preserve"> aspects of the specification. Excellent evaluation and comparative analysis. </w:t>
            </w:r>
          </w:p>
          <w:p w14:paraId="260F481A" w14:textId="77777777" w:rsidR="00B36E36" w:rsidRDefault="00B36E36" w:rsidP="00B36E36">
            <w:pPr>
              <w:jc w:val="both"/>
            </w:pPr>
          </w:p>
          <w:p w14:paraId="334DD5E7" w14:textId="43BB17CB" w:rsidR="00B36E36" w:rsidRDefault="00B36E36" w:rsidP="00B36E36">
            <w:pPr>
              <w:jc w:val="both"/>
            </w:pPr>
            <w:r>
              <w:t xml:space="preserve">Excellent implementation of ANN classifier using machine learning library. Excellent discussion on optimisation of ANN models using genetic algorithm. </w:t>
            </w:r>
          </w:p>
          <w:p w14:paraId="2368E71A" w14:textId="544E69D9" w:rsidR="00B36E36" w:rsidRPr="007D1256" w:rsidRDefault="00B36E36" w:rsidP="00B36E36">
            <w:pPr>
              <w:jc w:val="both"/>
              <w:rPr>
                <w:b/>
                <w:bCs/>
              </w:rPr>
            </w:pPr>
          </w:p>
        </w:tc>
        <w:tc>
          <w:tcPr>
            <w:tcW w:w="2649" w:type="dxa"/>
            <w:tcBorders>
              <w:top w:val="single" w:sz="4" w:space="0" w:color="000000"/>
              <w:left w:val="single" w:sz="4" w:space="0" w:color="000000"/>
              <w:bottom w:val="single" w:sz="4" w:space="0" w:color="000000"/>
              <w:right w:val="single" w:sz="4" w:space="0" w:color="000000"/>
            </w:tcBorders>
            <w:vAlign w:val="center"/>
          </w:tcPr>
          <w:p w14:paraId="360B12BA" w14:textId="68852F2B" w:rsidR="00CE558C" w:rsidRDefault="00CE558C" w:rsidP="00CE558C">
            <w:pPr>
              <w:jc w:val="both"/>
            </w:pPr>
            <w:r>
              <w:t>Very good data pre-processing is carried out</w:t>
            </w:r>
            <w:r w:rsidRPr="00E619E8">
              <w:t>.</w:t>
            </w:r>
            <w:r>
              <w:t xml:space="preserve"> Very good</w:t>
            </w:r>
            <w:r w:rsidRPr="00E619E8">
              <w:t xml:space="preserve"> implementation of </w:t>
            </w:r>
            <w:r>
              <w:t>A</w:t>
            </w:r>
            <w:r w:rsidRPr="00E619E8">
              <w:t>NN in all</w:t>
            </w:r>
            <w:r>
              <w:t xml:space="preserve"> aspects of the specification. Very good evaluation and comparative analysis. </w:t>
            </w:r>
          </w:p>
          <w:p w14:paraId="61DA334C" w14:textId="77777777" w:rsidR="00CE558C" w:rsidRDefault="00CE558C" w:rsidP="00CE558C">
            <w:pPr>
              <w:jc w:val="both"/>
            </w:pPr>
          </w:p>
          <w:p w14:paraId="0AEEE0A0" w14:textId="286B2D58" w:rsidR="00CE558C" w:rsidRDefault="00CE558C" w:rsidP="00CE558C">
            <w:pPr>
              <w:jc w:val="both"/>
            </w:pPr>
            <w:r>
              <w:t xml:space="preserve">Very good implementation of ANN classifier using machine learning library. Very good discussion on optimisation of ANN models using genetic algorithm. </w:t>
            </w:r>
          </w:p>
          <w:p w14:paraId="0A769F20" w14:textId="4C13CB32" w:rsidR="00B36E36" w:rsidRPr="007D1256" w:rsidRDefault="00B36E36" w:rsidP="00B36E36">
            <w:pPr>
              <w:jc w:val="both"/>
              <w:rPr>
                <w:b/>
                <w:bCs/>
              </w:rPr>
            </w:pPr>
          </w:p>
        </w:tc>
        <w:tc>
          <w:tcPr>
            <w:tcW w:w="2714" w:type="dxa"/>
            <w:tcBorders>
              <w:top w:val="single" w:sz="4" w:space="0" w:color="000000"/>
              <w:left w:val="single" w:sz="4" w:space="0" w:color="000000"/>
              <w:bottom w:val="single" w:sz="4" w:space="0" w:color="000000"/>
              <w:right w:val="single" w:sz="4" w:space="0" w:color="000000"/>
            </w:tcBorders>
            <w:vAlign w:val="center"/>
          </w:tcPr>
          <w:p w14:paraId="21818382" w14:textId="5CF0F8FE" w:rsidR="00CE558C" w:rsidRDefault="00CE558C" w:rsidP="00CE558C">
            <w:pPr>
              <w:jc w:val="both"/>
            </w:pPr>
            <w:r>
              <w:t>Good data pre-processing is carried out</w:t>
            </w:r>
            <w:r w:rsidRPr="00E619E8">
              <w:t>.</w:t>
            </w:r>
            <w:r>
              <w:t xml:space="preserve"> Good</w:t>
            </w:r>
            <w:r w:rsidRPr="00E619E8">
              <w:t xml:space="preserve"> implementation of </w:t>
            </w:r>
            <w:r>
              <w:t>A</w:t>
            </w:r>
            <w:r w:rsidRPr="00E619E8">
              <w:t>NN in all</w:t>
            </w:r>
            <w:r>
              <w:t xml:space="preserve"> aspects of the specification. Good evaluation and comparative analysis. </w:t>
            </w:r>
          </w:p>
          <w:p w14:paraId="009EDB83" w14:textId="77777777" w:rsidR="00CE558C" w:rsidRDefault="00CE558C" w:rsidP="00CE558C">
            <w:pPr>
              <w:jc w:val="both"/>
            </w:pPr>
          </w:p>
          <w:p w14:paraId="6957D66D" w14:textId="52148EA5" w:rsidR="00CE558C" w:rsidRDefault="00CE558C" w:rsidP="00CE558C">
            <w:pPr>
              <w:jc w:val="both"/>
            </w:pPr>
            <w:r>
              <w:t xml:space="preserve">Good implementation of ANN classifier using machine learning library. Good discussion on optimisation of ANN models using genetic algorithm. </w:t>
            </w:r>
          </w:p>
          <w:p w14:paraId="7333837B" w14:textId="2AB1C704" w:rsidR="00B36E36" w:rsidRPr="00E82C42" w:rsidRDefault="00B36E36" w:rsidP="00B36E36">
            <w:pPr>
              <w:spacing w:line="239" w:lineRule="auto"/>
              <w:ind w:right="24"/>
              <w:rPr>
                <w:sz w:val="20"/>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252D4D07" w14:textId="203D258F" w:rsidR="00B36E36" w:rsidRDefault="00B36E36" w:rsidP="00B36E36">
            <w:pPr>
              <w:jc w:val="both"/>
            </w:pPr>
            <w:r>
              <w:t>Fair data pre-processing is carried out</w:t>
            </w:r>
            <w:r w:rsidRPr="00E619E8">
              <w:t>.</w:t>
            </w:r>
            <w:r>
              <w:t xml:space="preserve"> Design and implementation of </w:t>
            </w:r>
            <w:r w:rsidR="00CE558C">
              <w:t>A</w:t>
            </w:r>
            <w:r>
              <w:t xml:space="preserve">NN </w:t>
            </w:r>
            <w:proofErr w:type="gramStart"/>
            <w:r>
              <w:t>meets</w:t>
            </w:r>
            <w:proofErr w:type="gramEnd"/>
            <w:r>
              <w:t xml:space="preserve"> basic requirements but has significant shortfalls. Discussion on </w:t>
            </w:r>
            <w:r w:rsidR="00CE558C">
              <w:t>A</w:t>
            </w:r>
            <w:r>
              <w:t xml:space="preserve">NN performance meets basic requirements but has significant shortfalls. </w:t>
            </w:r>
          </w:p>
          <w:p w14:paraId="55F0C95A" w14:textId="77777777" w:rsidR="00B36E36" w:rsidRDefault="00B36E36" w:rsidP="00B36E36">
            <w:pPr>
              <w:jc w:val="both"/>
            </w:pPr>
          </w:p>
          <w:p w14:paraId="1A47E8D1" w14:textId="30E2E0FD" w:rsidR="00B36E36" w:rsidRPr="007D1256" w:rsidRDefault="00B36E36" w:rsidP="00B36E36">
            <w:pPr>
              <w:jc w:val="both"/>
              <w:rPr>
                <w:b/>
                <w:bCs/>
              </w:rPr>
            </w:pPr>
            <w:r>
              <w:t xml:space="preserve">Implementation of </w:t>
            </w:r>
            <w:r w:rsidR="00CE558C">
              <w:t>ANN</w:t>
            </w:r>
            <w:r>
              <w:t xml:space="preserve"> classifier using machine learning library meets basic requirements but has significant shortfalls. Discussion of </w:t>
            </w:r>
            <w:r w:rsidR="00CE558C">
              <w:t xml:space="preserve">model optimisation </w:t>
            </w:r>
            <w:r>
              <w:t xml:space="preserve">meets basic requirements but has significant shortfalls. </w:t>
            </w:r>
          </w:p>
        </w:tc>
        <w:tc>
          <w:tcPr>
            <w:tcW w:w="2552" w:type="dxa"/>
            <w:tcBorders>
              <w:top w:val="single" w:sz="4" w:space="0" w:color="000000"/>
              <w:left w:val="single" w:sz="4" w:space="0" w:color="000000"/>
              <w:bottom w:val="single" w:sz="4" w:space="0" w:color="000000"/>
              <w:right w:val="single" w:sz="4" w:space="0" w:color="000000"/>
            </w:tcBorders>
            <w:vAlign w:val="center"/>
          </w:tcPr>
          <w:p w14:paraId="53BB5964" w14:textId="1E880CE7" w:rsidR="00B36E36" w:rsidRPr="00E82C42" w:rsidRDefault="00B36E36" w:rsidP="00B36E36">
            <w:pPr>
              <w:spacing w:line="259" w:lineRule="auto"/>
              <w:rPr>
                <w:sz w:val="20"/>
                <w:szCs w:val="20"/>
              </w:rPr>
            </w:pPr>
            <w:r>
              <w:rPr>
                <w:rFonts w:ascii="Arial" w:hAnsi="Arial" w:cs="Arial"/>
                <w:szCs w:val="24"/>
              </w:rPr>
              <w:t>The submission has major flaws in both developing ANN from scratch and using ML libraries.</w:t>
            </w:r>
          </w:p>
        </w:tc>
        <w:tc>
          <w:tcPr>
            <w:tcW w:w="1866" w:type="dxa"/>
            <w:tcBorders>
              <w:top w:val="single" w:sz="4" w:space="0" w:color="000000"/>
              <w:left w:val="single" w:sz="4" w:space="0" w:color="000000"/>
              <w:bottom w:val="single" w:sz="4" w:space="0" w:color="000000"/>
              <w:right w:val="single" w:sz="4" w:space="0" w:color="000000"/>
            </w:tcBorders>
            <w:vAlign w:val="center"/>
          </w:tcPr>
          <w:p w14:paraId="0AE48C41" w14:textId="6291E43C" w:rsidR="00B36E36" w:rsidRPr="00E82C42" w:rsidRDefault="00B36E36" w:rsidP="00B36E36">
            <w:pPr>
              <w:spacing w:line="259" w:lineRule="auto"/>
              <w:rPr>
                <w:sz w:val="20"/>
                <w:szCs w:val="20"/>
              </w:rPr>
            </w:pPr>
            <w:r>
              <w:rPr>
                <w:rFonts w:ascii="Arial" w:hAnsi="Arial" w:cs="Arial"/>
                <w:szCs w:val="24"/>
              </w:rPr>
              <w:t>The submission fails to achieve minimum criteria described in D grade.</w:t>
            </w:r>
          </w:p>
        </w:tc>
      </w:tr>
      <w:tr w:rsidR="00CE558C" w14:paraId="39E479E5" w14:textId="77777777" w:rsidTr="002466A3">
        <w:trPr>
          <w:trHeight w:val="558"/>
        </w:trPr>
        <w:tc>
          <w:tcPr>
            <w:tcW w:w="1129" w:type="dxa"/>
            <w:tcBorders>
              <w:top w:val="single" w:sz="4" w:space="0" w:color="000000"/>
              <w:left w:val="single" w:sz="4" w:space="0" w:color="000000"/>
              <w:bottom w:val="single" w:sz="4" w:space="0" w:color="000000"/>
              <w:right w:val="single" w:sz="4" w:space="0" w:color="000000"/>
            </w:tcBorders>
            <w:vAlign w:val="center"/>
          </w:tcPr>
          <w:p w14:paraId="05498BD5" w14:textId="7B66D26F" w:rsidR="00CE558C" w:rsidRPr="00FC1B3B" w:rsidRDefault="00CE558C" w:rsidP="00CE558C">
            <w:pPr>
              <w:spacing w:line="259" w:lineRule="auto"/>
              <w:ind w:right="43"/>
              <w:jc w:val="center"/>
              <w:rPr>
                <w:b/>
                <w:bCs/>
              </w:rPr>
            </w:pPr>
            <w:r>
              <w:rPr>
                <w:b/>
                <w:bCs/>
              </w:rPr>
              <w:t>Part-2</w:t>
            </w:r>
          </w:p>
        </w:tc>
        <w:tc>
          <w:tcPr>
            <w:tcW w:w="2674" w:type="dxa"/>
            <w:tcBorders>
              <w:top w:val="single" w:sz="4" w:space="0" w:color="000000"/>
              <w:left w:val="single" w:sz="4" w:space="0" w:color="000000"/>
              <w:bottom w:val="single" w:sz="4" w:space="0" w:color="000000"/>
              <w:right w:val="single" w:sz="4" w:space="0" w:color="000000"/>
            </w:tcBorders>
            <w:vAlign w:val="center"/>
          </w:tcPr>
          <w:p w14:paraId="71861276" w14:textId="45BB59F1" w:rsidR="00CE558C" w:rsidRPr="00CE558C" w:rsidRDefault="00CE558C" w:rsidP="00CE558C">
            <w:pPr>
              <w:spacing w:line="239" w:lineRule="auto"/>
            </w:pPr>
            <w:r w:rsidRPr="00CE558C">
              <w:t xml:space="preserve">Excellent </w:t>
            </w:r>
            <w:r>
              <w:t>implementation of k-means clustering and cluster evaluation.</w:t>
            </w:r>
          </w:p>
        </w:tc>
        <w:tc>
          <w:tcPr>
            <w:tcW w:w="2649" w:type="dxa"/>
            <w:tcBorders>
              <w:top w:val="single" w:sz="4" w:space="0" w:color="000000"/>
              <w:left w:val="single" w:sz="4" w:space="0" w:color="000000"/>
              <w:bottom w:val="single" w:sz="4" w:space="0" w:color="000000"/>
              <w:right w:val="single" w:sz="4" w:space="0" w:color="000000"/>
            </w:tcBorders>
            <w:vAlign w:val="center"/>
          </w:tcPr>
          <w:p w14:paraId="3F7F3FE3" w14:textId="44F32C14" w:rsidR="00CE558C" w:rsidRPr="00CE558C" w:rsidRDefault="00CE558C" w:rsidP="00CE558C">
            <w:pPr>
              <w:spacing w:line="239" w:lineRule="auto"/>
            </w:pPr>
            <w:r>
              <w:t>Very good</w:t>
            </w:r>
            <w:r w:rsidRPr="00CE558C">
              <w:t xml:space="preserve"> </w:t>
            </w:r>
            <w:r>
              <w:t>implementation of k-means clustering and cluster evaluation.</w:t>
            </w:r>
          </w:p>
        </w:tc>
        <w:tc>
          <w:tcPr>
            <w:tcW w:w="2714" w:type="dxa"/>
            <w:tcBorders>
              <w:top w:val="single" w:sz="4" w:space="0" w:color="000000"/>
              <w:left w:val="single" w:sz="4" w:space="0" w:color="000000"/>
              <w:bottom w:val="single" w:sz="4" w:space="0" w:color="000000"/>
              <w:right w:val="single" w:sz="4" w:space="0" w:color="000000"/>
            </w:tcBorders>
            <w:vAlign w:val="center"/>
          </w:tcPr>
          <w:p w14:paraId="0FC2CD98" w14:textId="2CCD6F5C" w:rsidR="00CE558C" w:rsidRPr="00CE558C" w:rsidRDefault="00CE558C" w:rsidP="00CE558C">
            <w:pPr>
              <w:spacing w:line="239" w:lineRule="auto"/>
              <w:ind w:left="21" w:right="24"/>
            </w:pPr>
            <w:r>
              <w:t>Good</w:t>
            </w:r>
            <w:r w:rsidRPr="00CE558C">
              <w:t xml:space="preserve"> </w:t>
            </w:r>
            <w:r>
              <w:t>implementation of k-means clustering and cluster evaluation.</w:t>
            </w:r>
          </w:p>
        </w:tc>
        <w:tc>
          <w:tcPr>
            <w:tcW w:w="2575" w:type="dxa"/>
            <w:tcBorders>
              <w:top w:val="single" w:sz="4" w:space="0" w:color="000000"/>
              <w:left w:val="single" w:sz="4" w:space="0" w:color="000000"/>
              <w:bottom w:val="single" w:sz="4" w:space="0" w:color="000000"/>
              <w:right w:val="single" w:sz="4" w:space="0" w:color="000000"/>
            </w:tcBorders>
            <w:vAlign w:val="center"/>
          </w:tcPr>
          <w:p w14:paraId="3F5609CC" w14:textId="535934C2" w:rsidR="00CE558C" w:rsidRPr="002466A3" w:rsidRDefault="00CE558C" w:rsidP="00CE558C">
            <w:pPr>
              <w:jc w:val="both"/>
            </w:pPr>
            <w:r>
              <w:t>Fair</w:t>
            </w:r>
            <w:r w:rsidRPr="00CE558C">
              <w:t xml:space="preserve"> </w:t>
            </w:r>
            <w:r>
              <w:t>implementation of k-means clustering and cluster evaluation.</w:t>
            </w:r>
          </w:p>
        </w:tc>
        <w:tc>
          <w:tcPr>
            <w:tcW w:w="2552" w:type="dxa"/>
            <w:tcBorders>
              <w:top w:val="single" w:sz="4" w:space="0" w:color="000000"/>
              <w:left w:val="single" w:sz="4" w:space="0" w:color="000000"/>
              <w:bottom w:val="single" w:sz="4" w:space="0" w:color="000000"/>
              <w:right w:val="single" w:sz="4" w:space="0" w:color="000000"/>
            </w:tcBorders>
            <w:vAlign w:val="center"/>
          </w:tcPr>
          <w:p w14:paraId="62C2BF2F" w14:textId="5D65CDCA" w:rsidR="00CE558C" w:rsidRPr="00CE558C" w:rsidRDefault="00CE558C" w:rsidP="00CE558C">
            <w:pPr>
              <w:spacing w:line="259" w:lineRule="auto"/>
            </w:pPr>
            <w:r>
              <w:rPr>
                <w:rFonts w:ascii="Arial" w:hAnsi="Arial" w:cs="Arial"/>
                <w:szCs w:val="24"/>
              </w:rPr>
              <w:t>The submission has major flaws in both implementing k-means and evaluating cluster quality.</w:t>
            </w:r>
          </w:p>
        </w:tc>
        <w:tc>
          <w:tcPr>
            <w:tcW w:w="1866" w:type="dxa"/>
            <w:tcBorders>
              <w:top w:val="single" w:sz="4" w:space="0" w:color="000000"/>
              <w:left w:val="single" w:sz="4" w:space="0" w:color="000000"/>
              <w:bottom w:val="single" w:sz="4" w:space="0" w:color="000000"/>
              <w:right w:val="single" w:sz="4" w:space="0" w:color="000000"/>
            </w:tcBorders>
            <w:vAlign w:val="center"/>
          </w:tcPr>
          <w:p w14:paraId="642D5360" w14:textId="49E303D3" w:rsidR="00CE558C" w:rsidRPr="00CE558C" w:rsidRDefault="00CE558C" w:rsidP="00CE558C">
            <w:pPr>
              <w:spacing w:line="259" w:lineRule="auto"/>
            </w:pPr>
            <w:r>
              <w:rPr>
                <w:rFonts w:ascii="Arial" w:hAnsi="Arial" w:cs="Arial"/>
                <w:szCs w:val="24"/>
              </w:rPr>
              <w:t>The submission fails to achieve minimum criteria described in D grade.</w:t>
            </w:r>
          </w:p>
        </w:tc>
      </w:tr>
    </w:tbl>
    <w:p w14:paraId="507B46BF" w14:textId="43E84A5D" w:rsidR="003D3C7F" w:rsidRDefault="003D3C7F">
      <w:pPr>
        <w:rPr>
          <w:i/>
          <w:iCs/>
          <w:color w:val="FF0000"/>
        </w:rPr>
      </w:pPr>
    </w:p>
    <w:p w14:paraId="74BF7F06" w14:textId="77777777" w:rsidR="003D3C7F" w:rsidRDefault="003D3C7F">
      <w:pPr>
        <w:rPr>
          <w:i/>
          <w:iCs/>
          <w:color w:val="FF0000"/>
        </w:rPr>
      </w:pPr>
    </w:p>
    <w:p w14:paraId="2151CE6D" w14:textId="77777777" w:rsidR="003D3C7F" w:rsidRDefault="003D3C7F">
      <w:pPr>
        <w:rPr>
          <w:color w:val="133350"/>
        </w:rPr>
        <w:sectPr w:rsidR="003D3C7F" w:rsidSect="00401F46">
          <w:pgSz w:w="16838" w:h="11906" w:orient="landscape"/>
          <w:pgMar w:top="720" w:right="825" w:bottom="720" w:left="402" w:header="708" w:footer="470" w:gutter="0"/>
          <w:cols w:space="708"/>
          <w:titlePg/>
          <w:docGrid w:linePitch="360"/>
        </w:sectPr>
      </w:pPr>
    </w:p>
    <w:p w14:paraId="6F3FF25D" w14:textId="1DBF45CF" w:rsidR="003D3C7F" w:rsidRPr="002466A3" w:rsidRDefault="003D3C7F" w:rsidP="002466A3">
      <w:pPr>
        <w:pStyle w:val="Title"/>
      </w:pPr>
      <w:r w:rsidRPr="00EF4389">
        <w:lastRenderedPageBreak/>
        <w:t>Appendix</w:t>
      </w:r>
    </w:p>
    <w:p w14:paraId="0E35492E" w14:textId="77777777" w:rsidR="003D3C7F" w:rsidRDefault="003D3C7F" w:rsidP="003A1E95">
      <w:pPr>
        <w:rPr>
          <w:color w:val="133350"/>
        </w:rPr>
      </w:pPr>
    </w:p>
    <w:p w14:paraId="72953E5B" w14:textId="77777777" w:rsidR="003D3C7F" w:rsidRDefault="003D3C7F" w:rsidP="003A1E95">
      <w:pPr>
        <w:rPr>
          <w:color w:val="133350"/>
        </w:rPr>
      </w:pPr>
    </w:p>
    <w:p w14:paraId="4EEFC357" w14:textId="77777777" w:rsidR="003D3C7F" w:rsidRDefault="003D3C7F" w:rsidP="003A1E95">
      <w:pPr>
        <w:rPr>
          <w:color w:val="133350"/>
        </w:rPr>
      </w:pPr>
    </w:p>
    <w:p w14:paraId="44C8B195" w14:textId="77777777" w:rsidR="003D3C7F" w:rsidRDefault="003D3C7F" w:rsidP="003A1E95">
      <w:pPr>
        <w:rPr>
          <w:color w:val="133350"/>
        </w:rPr>
      </w:pPr>
    </w:p>
    <w:p w14:paraId="4D80DA01" w14:textId="77777777" w:rsidR="003D3C7F" w:rsidRDefault="003D3C7F" w:rsidP="003A1E95">
      <w:pPr>
        <w:rPr>
          <w:color w:val="133350"/>
        </w:rPr>
      </w:pPr>
    </w:p>
    <w:p w14:paraId="5A68E1C5" w14:textId="77777777" w:rsidR="003D3C7F" w:rsidRDefault="003D3C7F" w:rsidP="003A1E95">
      <w:pPr>
        <w:rPr>
          <w:color w:val="133350"/>
        </w:rPr>
        <w:sectPr w:rsidR="003D3C7F" w:rsidSect="003D3C7F">
          <w:pgSz w:w="11906" w:h="16838"/>
          <w:pgMar w:top="822" w:right="720" w:bottom="403" w:left="720" w:header="709" w:footer="471" w:gutter="0"/>
          <w:cols w:space="708"/>
          <w:titlePg/>
          <w:docGrid w:linePitch="360"/>
        </w:sectPr>
      </w:pPr>
    </w:p>
    <w:p w14:paraId="08E656DB" w14:textId="77777777" w:rsidR="003D3C7F" w:rsidRDefault="003D3C7F">
      <w:pPr>
        <w:rPr>
          <w:color w:val="133350"/>
          <w:sz w:val="24"/>
          <w:szCs w:val="24"/>
        </w:rPr>
      </w:pPr>
      <w:r>
        <w:rPr>
          <w:color w:val="133350"/>
          <w:sz w:val="24"/>
          <w:szCs w:val="24"/>
        </w:rPr>
        <w:br w:type="page"/>
      </w:r>
    </w:p>
    <w:p w14:paraId="46505E0B" w14:textId="41C04A11" w:rsidR="00F46E43" w:rsidRPr="00C94830" w:rsidRDefault="00AD3935" w:rsidP="00C94830">
      <w:pPr>
        <w:spacing w:line="276" w:lineRule="auto"/>
        <w:rPr>
          <w:color w:val="133350"/>
          <w:sz w:val="24"/>
          <w:szCs w:val="24"/>
        </w:rPr>
      </w:pPr>
      <w:r>
        <w:rPr>
          <w:noProof/>
        </w:rPr>
        <w:lastRenderedPageBreak/>
        <w:drawing>
          <wp:anchor distT="0" distB="0" distL="114300" distR="114300" simplePos="0" relativeHeight="251658243"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2CD34E23" wp14:editId="3713B241">
            <wp:simplePos x="0" y="0"/>
            <wp:positionH relativeFrom="column">
              <wp:posOffset>-7446963</wp:posOffset>
            </wp:positionH>
            <wp:positionV relativeFrom="paragraph">
              <wp:posOffset>2210753</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F7226D">
        <w:rPr>
          <w:noProof/>
          <w:color w:val="133350"/>
          <w:sz w:val="24"/>
          <w:szCs w:val="24"/>
        </w:rPr>
        <mc:AlternateContent>
          <mc:Choice Requires="wps">
            <w:drawing>
              <wp:anchor distT="0" distB="0" distL="114300" distR="114300" simplePos="0" relativeHeight="251658242" behindDoc="1" locked="0" layoutInCell="1" allowOverlap="1" wp14:anchorId="6C13051A" wp14:editId="73384963">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41A3748">
              <v:rect id="Rectangle 33" style="position:absolute;margin-left:-35pt;margin-top:-35.1pt;width:596.4pt;height:87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133350" strokecolor="#1f3763 [1604]" strokeweight="1pt" w14:anchorId="269A86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"/>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825A3" w14:textId="77777777" w:rsidR="00482C26" w:rsidRDefault="00482C26" w:rsidP="003A1E95">
      <w:r>
        <w:separator/>
      </w:r>
    </w:p>
  </w:endnote>
  <w:endnote w:type="continuationSeparator" w:id="0">
    <w:p w14:paraId="40804FBF" w14:textId="77777777" w:rsidR="00482C26" w:rsidRDefault="00482C26" w:rsidP="003A1E95">
      <w:r>
        <w:continuationSeparator/>
      </w:r>
    </w:p>
  </w:endnote>
  <w:endnote w:type="continuationNotice" w:id="1">
    <w:p w14:paraId="724FD1AD" w14:textId="77777777" w:rsidR="00482C26" w:rsidRDefault="00482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E52D2" w14:textId="77777777" w:rsidR="00482C26" w:rsidRDefault="00482C26" w:rsidP="003A1E95">
      <w:r>
        <w:separator/>
      </w:r>
    </w:p>
  </w:footnote>
  <w:footnote w:type="continuationSeparator" w:id="0">
    <w:p w14:paraId="0DE63A96" w14:textId="77777777" w:rsidR="00482C26" w:rsidRDefault="00482C26" w:rsidP="003A1E95">
      <w:r>
        <w:continuationSeparator/>
      </w:r>
    </w:p>
  </w:footnote>
  <w:footnote w:type="continuationNotice" w:id="1">
    <w:p w14:paraId="5B75D9A6" w14:textId="77777777" w:rsidR="00482C26" w:rsidRDefault="00482C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1" w15:restartNumberingAfterBreak="0">
    <w:nsid w:val="07F20C06"/>
    <w:multiLevelType w:val="multilevel"/>
    <w:tmpl w:val="DD1621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2266F"/>
    <w:multiLevelType w:val="multilevel"/>
    <w:tmpl w:val="6AF83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613B1"/>
    <w:multiLevelType w:val="multilevel"/>
    <w:tmpl w:val="4618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1647A"/>
    <w:multiLevelType w:val="hybridMultilevel"/>
    <w:tmpl w:val="B3CC0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6" w15:restartNumberingAfterBreak="0">
    <w:nsid w:val="1A556C67"/>
    <w:multiLevelType w:val="multilevel"/>
    <w:tmpl w:val="DB5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359CD"/>
    <w:multiLevelType w:val="multilevel"/>
    <w:tmpl w:val="9FAE5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B541D"/>
    <w:multiLevelType w:val="hybridMultilevel"/>
    <w:tmpl w:val="484602D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3A29EA"/>
    <w:multiLevelType w:val="hybridMultilevel"/>
    <w:tmpl w:val="5BBA6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025371"/>
    <w:multiLevelType w:val="multilevel"/>
    <w:tmpl w:val="C43E28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C4095"/>
    <w:multiLevelType w:val="hybridMultilevel"/>
    <w:tmpl w:val="A1DC2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A81D33"/>
    <w:multiLevelType w:val="hybridMultilevel"/>
    <w:tmpl w:val="E36AE4A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FB7D1B"/>
    <w:multiLevelType w:val="multilevel"/>
    <w:tmpl w:val="A070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E2A36"/>
    <w:multiLevelType w:val="multilevel"/>
    <w:tmpl w:val="13C85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B67D9"/>
    <w:multiLevelType w:val="hybridMultilevel"/>
    <w:tmpl w:val="740A27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961D8A"/>
    <w:multiLevelType w:val="hybridMultilevel"/>
    <w:tmpl w:val="BCAA5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9655F0"/>
    <w:multiLevelType w:val="multilevel"/>
    <w:tmpl w:val="508C5B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04634"/>
    <w:multiLevelType w:val="hybridMultilevel"/>
    <w:tmpl w:val="B5C4B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B209B9"/>
    <w:multiLevelType w:val="multilevel"/>
    <w:tmpl w:val="91306F4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5C196796"/>
    <w:multiLevelType w:val="multilevel"/>
    <w:tmpl w:val="47E48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356EC3"/>
    <w:multiLevelType w:val="multilevel"/>
    <w:tmpl w:val="0D12E1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23" w15:restartNumberingAfterBreak="0">
    <w:nsid w:val="70111A36"/>
    <w:multiLevelType w:val="multilevel"/>
    <w:tmpl w:val="72A0E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25" w15:restartNumberingAfterBreak="0">
    <w:nsid w:val="7C22002C"/>
    <w:multiLevelType w:val="multilevel"/>
    <w:tmpl w:val="A8E61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0011F"/>
    <w:multiLevelType w:val="hybridMultilevel"/>
    <w:tmpl w:val="5BE00B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1994163">
    <w:abstractNumId w:val="22"/>
  </w:num>
  <w:num w:numId="2" w16cid:durableId="1851143471">
    <w:abstractNumId w:val="24"/>
  </w:num>
  <w:num w:numId="3" w16cid:durableId="360009997">
    <w:abstractNumId w:val="0"/>
  </w:num>
  <w:num w:numId="4" w16cid:durableId="284655300">
    <w:abstractNumId w:val="5"/>
  </w:num>
  <w:num w:numId="5" w16cid:durableId="1993674892">
    <w:abstractNumId w:val="26"/>
  </w:num>
  <w:num w:numId="6" w16cid:durableId="2005813927">
    <w:abstractNumId w:val="12"/>
  </w:num>
  <w:num w:numId="7" w16cid:durableId="752625223">
    <w:abstractNumId w:val="8"/>
  </w:num>
  <w:num w:numId="8" w16cid:durableId="1551334439">
    <w:abstractNumId w:val="15"/>
  </w:num>
  <w:num w:numId="9" w16cid:durableId="30543387">
    <w:abstractNumId w:val="18"/>
  </w:num>
  <w:num w:numId="10" w16cid:durableId="1876501093">
    <w:abstractNumId w:val="11"/>
  </w:num>
  <w:num w:numId="11" w16cid:durableId="353461255">
    <w:abstractNumId w:val="3"/>
  </w:num>
  <w:num w:numId="12" w16cid:durableId="247883325">
    <w:abstractNumId w:val="14"/>
  </w:num>
  <w:num w:numId="13" w16cid:durableId="2112120295">
    <w:abstractNumId w:val="6"/>
  </w:num>
  <w:num w:numId="14" w16cid:durableId="1407875330">
    <w:abstractNumId w:val="20"/>
  </w:num>
  <w:num w:numId="15" w16cid:durableId="2021929773">
    <w:abstractNumId w:val="7"/>
  </w:num>
  <w:num w:numId="16" w16cid:durableId="1099370899">
    <w:abstractNumId w:val="2"/>
  </w:num>
  <w:num w:numId="17" w16cid:durableId="645665312">
    <w:abstractNumId w:val="21"/>
  </w:num>
  <w:num w:numId="18" w16cid:durableId="1172916273">
    <w:abstractNumId w:val="1"/>
  </w:num>
  <w:num w:numId="19" w16cid:durableId="1749234000">
    <w:abstractNumId w:val="17"/>
  </w:num>
  <w:num w:numId="20" w16cid:durableId="137843227">
    <w:abstractNumId w:val="4"/>
  </w:num>
  <w:num w:numId="21" w16cid:durableId="1891453515">
    <w:abstractNumId w:val="19"/>
  </w:num>
  <w:num w:numId="22" w16cid:durableId="162211150">
    <w:abstractNumId w:val="23"/>
  </w:num>
  <w:num w:numId="23" w16cid:durableId="1729188950">
    <w:abstractNumId w:val="9"/>
  </w:num>
  <w:num w:numId="24" w16cid:durableId="61104608">
    <w:abstractNumId w:val="13"/>
  </w:num>
  <w:num w:numId="25" w16cid:durableId="1486585186">
    <w:abstractNumId w:val="10"/>
  </w:num>
  <w:num w:numId="26" w16cid:durableId="1973710991">
    <w:abstractNumId w:val="25"/>
  </w:num>
  <w:num w:numId="27" w16cid:durableId="1371801508">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21018"/>
    <w:rsid w:val="000263C5"/>
    <w:rsid w:val="000360EE"/>
    <w:rsid w:val="00050B86"/>
    <w:rsid w:val="000606AE"/>
    <w:rsid w:val="00062A82"/>
    <w:rsid w:val="00065636"/>
    <w:rsid w:val="00067E89"/>
    <w:rsid w:val="00073781"/>
    <w:rsid w:val="00082F7E"/>
    <w:rsid w:val="00092914"/>
    <w:rsid w:val="000B2AB0"/>
    <w:rsid w:val="000B48DC"/>
    <w:rsid w:val="000B6CE0"/>
    <w:rsid w:val="000D497A"/>
    <w:rsid w:val="000D560E"/>
    <w:rsid w:val="000F37DC"/>
    <w:rsid w:val="00105F28"/>
    <w:rsid w:val="001234EB"/>
    <w:rsid w:val="00123C5B"/>
    <w:rsid w:val="001320DE"/>
    <w:rsid w:val="00137EA3"/>
    <w:rsid w:val="00137FA9"/>
    <w:rsid w:val="001402BF"/>
    <w:rsid w:val="00144FFE"/>
    <w:rsid w:val="001617A1"/>
    <w:rsid w:val="0016315F"/>
    <w:rsid w:val="00164F91"/>
    <w:rsid w:val="0017083B"/>
    <w:rsid w:val="00184C79"/>
    <w:rsid w:val="00193BC4"/>
    <w:rsid w:val="00194AEB"/>
    <w:rsid w:val="001A275C"/>
    <w:rsid w:val="001A4DF8"/>
    <w:rsid w:val="001B58F7"/>
    <w:rsid w:val="001B778C"/>
    <w:rsid w:val="001D1D50"/>
    <w:rsid w:val="001E4369"/>
    <w:rsid w:val="002259B1"/>
    <w:rsid w:val="00230770"/>
    <w:rsid w:val="002466A3"/>
    <w:rsid w:val="00252293"/>
    <w:rsid w:val="00267A4C"/>
    <w:rsid w:val="00283158"/>
    <w:rsid w:val="002A08B5"/>
    <w:rsid w:val="002C247B"/>
    <w:rsid w:val="002C5528"/>
    <w:rsid w:val="002D1EC3"/>
    <w:rsid w:val="002D2352"/>
    <w:rsid w:val="002D29EC"/>
    <w:rsid w:val="002D3861"/>
    <w:rsid w:val="002D6F01"/>
    <w:rsid w:val="002E2341"/>
    <w:rsid w:val="002E4047"/>
    <w:rsid w:val="002F48F9"/>
    <w:rsid w:val="002F7BD2"/>
    <w:rsid w:val="0030112D"/>
    <w:rsid w:val="00310C18"/>
    <w:rsid w:val="003166F8"/>
    <w:rsid w:val="00320217"/>
    <w:rsid w:val="00341CD8"/>
    <w:rsid w:val="003509B7"/>
    <w:rsid w:val="00355B3D"/>
    <w:rsid w:val="003639AA"/>
    <w:rsid w:val="0036534D"/>
    <w:rsid w:val="003672A6"/>
    <w:rsid w:val="00371D79"/>
    <w:rsid w:val="00376275"/>
    <w:rsid w:val="0039629E"/>
    <w:rsid w:val="00397962"/>
    <w:rsid w:val="003A16DE"/>
    <w:rsid w:val="003A1E95"/>
    <w:rsid w:val="003A63AF"/>
    <w:rsid w:val="003C169C"/>
    <w:rsid w:val="003D290D"/>
    <w:rsid w:val="003D3C7F"/>
    <w:rsid w:val="003D3E84"/>
    <w:rsid w:val="003D41F2"/>
    <w:rsid w:val="003E4867"/>
    <w:rsid w:val="003F5B3A"/>
    <w:rsid w:val="00400721"/>
    <w:rsid w:val="00401425"/>
    <w:rsid w:val="00401F46"/>
    <w:rsid w:val="0041278B"/>
    <w:rsid w:val="00426F30"/>
    <w:rsid w:val="00433CD3"/>
    <w:rsid w:val="00450EBF"/>
    <w:rsid w:val="00452D63"/>
    <w:rsid w:val="00454F54"/>
    <w:rsid w:val="00456853"/>
    <w:rsid w:val="004568AF"/>
    <w:rsid w:val="00474AF3"/>
    <w:rsid w:val="0047637C"/>
    <w:rsid w:val="00482C26"/>
    <w:rsid w:val="00483DBC"/>
    <w:rsid w:val="00485786"/>
    <w:rsid w:val="004866B2"/>
    <w:rsid w:val="00490B33"/>
    <w:rsid w:val="00491561"/>
    <w:rsid w:val="00494262"/>
    <w:rsid w:val="004965F9"/>
    <w:rsid w:val="004A1935"/>
    <w:rsid w:val="004A5CD5"/>
    <w:rsid w:val="004A617E"/>
    <w:rsid w:val="004A7B3F"/>
    <w:rsid w:val="004B3B74"/>
    <w:rsid w:val="004B53E3"/>
    <w:rsid w:val="004C1A89"/>
    <w:rsid w:val="004C41AC"/>
    <w:rsid w:val="004C6204"/>
    <w:rsid w:val="004D7076"/>
    <w:rsid w:val="004D7643"/>
    <w:rsid w:val="004E4166"/>
    <w:rsid w:val="004F17E0"/>
    <w:rsid w:val="004F38B1"/>
    <w:rsid w:val="004F6AE5"/>
    <w:rsid w:val="00502C98"/>
    <w:rsid w:val="00521F3E"/>
    <w:rsid w:val="005237C9"/>
    <w:rsid w:val="005348BF"/>
    <w:rsid w:val="00540087"/>
    <w:rsid w:val="00545D8E"/>
    <w:rsid w:val="00566B5B"/>
    <w:rsid w:val="0056739D"/>
    <w:rsid w:val="0058244D"/>
    <w:rsid w:val="00585D1B"/>
    <w:rsid w:val="005924F1"/>
    <w:rsid w:val="005A3CAC"/>
    <w:rsid w:val="005A6FF9"/>
    <w:rsid w:val="005B79B6"/>
    <w:rsid w:val="005C030A"/>
    <w:rsid w:val="005F1043"/>
    <w:rsid w:val="005F28EE"/>
    <w:rsid w:val="00610C74"/>
    <w:rsid w:val="0061117A"/>
    <w:rsid w:val="00612988"/>
    <w:rsid w:val="00633841"/>
    <w:rsid w:val="00635D35"/>
    <w:rsid w:val="00662FCD"/>
    <w:rsid w:val="006850A8"/>
    <w:rsid w:val="006B0607"/>
    <w:rsid w:val="006B3805"/>
    <w:rsid w:val="006C22CF"/>
    <w:rsid w:val="006C6570"/>
    <w:rsid w:val="006D008F"/>
    <w:rsid w:val="006E2279"/>
    <w:rsid w:val="006F1D18"/>
    <w:rsid w:val="006F4DD7"/>
    <w:rsid w:val="00716C80"/>
    <w:rsid w:val="00720C76"/>
    <w:rsid w:val="00731C35"/>
    <w:rsid w:val="0073279A"/>
    <w:rsid w:val="00760BFE"/>
    <w:rsid w:val="00766D02"/>
    <w:rsid w:val="00771E7D"/>
    <w:rsid w:val="007738F4"/>
    <w:rsid w:val="00775C58"/>
    <w:rsid w:val="007763AB"/>
    <w:rsid w:val="007841BA"/>
    <w:rsid w:val="00796B84"/>
    <w:rsid w:val="007B4404"/>
    <w:rsid w:val="007C0B01"/>
    <w:rsid w:val="007C749C"/>
    <w:rsid w:val="007D1256"/>
    <w:rsid w:val="007D1E62"/>
    <w:rsid w:val="007E4353"/>
    <w:rsid w:val="00810A83"/>
    <w:rsid w:val="00810B74"/>
    <w:rsid w:val="0081383D"/>
    <w:rsid w:val="00820553"/>
    <w:rsid w:val="00823890"/>
    <w:rsid w:val="00840C82"/>
    <w:rsid w:val="00846AFA"/>
    <w:rsid w:val="00875530"/>
    <w:rsid w:val="00875A43"/>
    <w:rsid w:val="0088423F"/>
    <w:rsid w:val="0089331F"/>
    <w:rsid w:val="00895361"/>
    <w:rsid w:val="008A4299"/>
    <w:rsid w:val="008B3BA3"/>
    <w:rsid w:val="008C218C"/>
    <w:rsid w:val="008C5BB3"/>
    <w:rsid w:val="008C6867"/>
    <w:rsid w:val="008D6C01"/>
    <w:rsid w:val="008E7B0E"/>
    <w:rsid w:val="008F2CD7"/>
    <w:rsid w:val="008F4C09"/>
    <w:rsid w:val="008F7AE2"/>
    <w:rsid w:val="008F7FAA"/>
    <w:rsid w:val="00902286"/>
    <w:rsid w:val="0090240E"/>
    <w:rsid w:val="00902AAC"/>
    <w:rsid w:val="00907988"/>
    <w:rsid w:val="00963CA7"/>
    <w:rsid w:val="00971B7C"/>
    <w:rsid w:val="0098484F"/>
    <w:rsid w:val="0098706B"/>
    <w:rsid w:val="00995DE4"/>
    <w:rsid w:val="009A08BB"/>
    <w:rsid w:val="009A75B8"/>
    <w:rsid w:val="009B6F4D"/>
    <w:rsid w:val="009B74FF"/>
    <w:rsid w:val="009B76F3"/>
    <w:rsid w:val="009C0A0D"/>
    <w:rsid w:val="009C4DA6"/>
    <w:rsid w:val="009D345E"/>
    <w:rsid w:val="009E0990"/>
    <w:rsid w:val="009E1562"/>
    <w:rsid w:val="009F17DF"/>
    <w:rsid w:val="00A0174B"/>
    <w:rsid w:val="00A15CC2"/>
    <w:rsid w:val="00A23F68"/>
    <w:rsid w:val="00A33CEC"/>
    <w:rsid w:val="00A372BB"/>
    <w:rsid w:val="00A4326C"/>
    <w:rsid w:val="00A62612"/>
    <w:rsid w:val="00A66256"/>
    <w:rsid w:val="00A70FFA"/>
    <w:rsid w:val="00A710DA"/>
    <w:rsid w:val="00A802CB"/>
    <w:rsid w:val="00A9159C"/>
    <w:rsid w:val="00AA225E"/>
    <w:rsid w:val="00AB49F6"/>
    <w:rsid w:val="00AB70C3"/>
    <w:rsid w:val="00AC3BF1"/>
    <w:rsid w:val="00AC760C"/>
    <w:rsid w:val="00AD00C4"/>
    <w:rsid w:val="00AD3935"/>
    <w:rsid w:val="00AE17B3"/>
    <w:rsid w:val="00AE5CAC"/>
    <w:rsid w:val="00AE7CB0"/>
    <w:rsid w:val="00B00332"/>
    <w:rsid w:val="00B02882"/>
    <w:rsid w:val="00B03235"/>
    <w:rsid w:val="00B13F03"/>
    <w:rsid w:val="00B2155F"/>
    <w:rsid w:val="00B366DB"/>
    <w:rsid w:val="00B36E36"/>
    <w:rsid w:val="00B45B8C"/>
    <w:rsid w:val="00B5715F"/>
    <w:rsid w:val="00B61E99"/>
    <w:rsid w:val="00B67ED8"/>
    <w:rsid w:val="00B70A5A"/>
    <w:rsid w:val="00B72A72"/>
    <w:rsid w:val="00B7408C"/>
    <w:rsid w:val="00B82749"/>
    <w:rsid w:val="00B82835"/>
    <w:rsid w:val="00B83C07"/>
    <w:rsid w:val="00B95D5E"/>
    <w:rsid w:val="00BA1F1E"/>
    <w:rsid w:val="00BA46E0"/>
    <w:rsid w:val="00BB1889"/>
    <w:rsid w:val="00BB1D0D"/>
    <w:rsid w:val="00BB7E32"/>
    <w:rsid w:val="00BD2C0A"/>
    <w:rsid w:val="00BD4FC6"/>
    <w:rsid w:val="00BE14E7"/>
    <w:rsid w:val="00BE3E2F"/>
    <w:rsid w:val="00BF0C26"/>
    <w:rsid w:val="00BF65EB"/>
    <w:rsid w:val="00BF6606"/>
    <w:rsid w:val="00C00F8F"/>
    <w:rsid w:val="00C05744"/>
    <w:rsid w:val="00C15A3F"/>
    <w:rsid w:val="00C25C46"/>
    <w:rsid w:val="00C2693C"/>
    <w:rsid w:val="00C30DC0"/>
    <w:rsid w:val="00C313A8"/>
    <w:rsid w:val="00C47D5B"/>
    <w:rsid w:val="00C762F3"/>
    <w:rsid w:val="00C77F6A"/>
    <w:rsid w:val="00C94830"/>
    <w:rsid w:val="00CA0E38"/>
    <w:rsid w:val="00CA6346"/>
    <w:rsid w:val="00CB0C16"/>
    <w:rsid w:val="00CB4698"/>
    <w:rsid w:val="00CB4ECD"/>
    <w:rsid w:val="00CB749E"/>
    <w:rsid w:val="00CB75DA"/>
    <w:rsid w:val="00CD07F2"/>
    <w:rsid w:val="00CE4C09"/>
    <w:rsid w:val="00CE558C"/>
    <w:rsid w:val="00D02619"/>
    <w:rsid w:val="00D05977"/>
    <w:rsid w:val="00D078CA"/>
    <w:rsid w:val="00D32B22"/>
    <w:rsid w:val="00D36FF1"/>
    <w:rsid w:val="00D4540E"/>
    <w:rsid w:val="00D60A4C"/>
    <w:rsid w:val="00D62BF1"/>
    <w:rsid w:val="00D73662"/>
    <w:rsid w:val="00D7606F"/>
    <w:rsid w:val="00D76590"/>
    <w:rsid w:val="00D84646"/>
    <w:rsid w:val="00D8517C"/>
    <w:rsid w:val="00DA1944"/>
    <w:rsid w:val="00DB4996"/>
    <w:rsid w:val="00DC287D"/>
    <w:rsid w:val="00DD066D"/>
    <w:rsid w:val="00DD4BC2"/>
    <w:rsid w:val="00DD743C"/>
    <w:rsid w:val="00E0582D"/>
    <w:rsid w:val="00E4312F"/>
    <w:rsid w:val="00E467A5"/>
    <w:rsid w:val="00E530DD"/>
    <w:rsid w:val="00E63F27"/>
    <w:rsid w:val="00E64868"/>
    <w:rsid w:val="00E74550"/>
    <w:rsid w:val="00E77BDB"/>
    <w:rsid w:val="00E83830"/>
    <w:rsid w:val="00E85480"/>
    <w:rsid w:val="00E8765D"/>
    <w:rsid w:val="00EA4C82"/>
    <w:rsid w:val="00EB1F87"/>
    <w:rsid w:val="00EC7044"/>
    <w:rsid w:val="00ED02C7"/>
    <w:rsid w:val="00ED32F6"/>
    <w:rsid w:val="00EF4389"/>
    <w:rsid w:val="00F01926"/>
    <w:rsid w:val="00F05324"/>
    <w:rsid w:val="00F113D8"/>
    <w:rsid w:val="00F31095"/>
    <w:rsid w:val="00F369A4"/>
    <w:rsid w:val="00F46E43"/>
    <w:rsid w:val="00F475C4"/>
    <w:rsid w:val="00F56A33"/>
    <w:rsid w:val="00F65D64"/>
    <w:rsid w:val="00F7226D"/>
    <w:rsid w:val="00F76E9A"/>
    <w:rsid w:val="00F90DC7"/>
    <w:rsid w:val="00F970AB"/>
    <w:rsid w:val="00FB045E"/>
    <w:rsid w:val="00FB44B2"/>
    <w:rsid w:val="00FB511D"/>
    <w:rsid w:val="00FD6108"/>
    <w:rsid w:val="00FF32C6"/>
    <w:rsid w:val="00FF3986"/>
    <w:rsid w:val="01AFB719"/>
    <w:rsid w:val="06D234DC"/>
    <w:rsid w:val="0ABEE086"/>
    <w:rsid w:val="0B7FDD3F"/>
    <w:rsid w:val="0F3C3516"/>
    <w:rsid w:val="199A6945"/>
    <w:rsid w:val="19B817AF"/>
    <w:rsid w:val="23020999"/>
    <w:rsid w:val="237AD16D"/>
    <w:rsid w:val="270CD3EB"/>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paragraph" w:styleId="Heading4">
    <w:name w:val="heading 4"/>
    <w:basedOn w:val="Normal"/>
    <w:next w:val="Normal"/>
    <w:link w:val="Heading4Char"/>
    <w:uiPriority w:val="9"/>
    <w:semiHidden/>
    <w:unhideWhenUsed/>
    <w:qFormat/>
    <w:rsid w:val="002F7BD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table" w:customStyle="1" w:styleId="TableGrid0">
    <w:name w:val="TableGrid"/>
    <w:rsid w:val="000B6CE0"/>
    <w:rPr>
      <w:rFonts w:eastAsiaTheme="minorEastAsia"/>
      <w:sz w:val="22"/>
      <w:szCs w:val="22"/>
      <w:lang w:eastAsia="en-GB"/>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2F7BD2"/>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53243">
      <w:bodyDiv w:val="1"/>
      <w:marLeft w:val="0"/>
      <w:marRight w:val="0"/>
      <w:marTop w:val="0"/>
      <w:marBottom w:val="0"/>
      <w:divBdr>
        <w:top w:val="none" w:sz="0" w:space="0" w:color="auto"/>
        <w:left w:val="none" w:sz="0" w:space="0" w:color="auto"/>
        <w:bottom w:val="none" w:sz="0" w:space="0" w:color="auto"/>
        <w:right w:val="none" w:sz="0" w:space="0" w:color="auto"/>
      </w:divBdr>
    </w:div>
    <w:div w:id="212885118">
      <w:bodyDiv w:val="1"/>
      <w:marLeft w:val="0"/>
      <w:marRight w:val="0"/>
      <w:marTop w:val="0"/>
      <w:marBottom w:val="0"/>
      <w:divBdr>
        <w:top w:val="none" w:sz="0" w:space="0" w:color="auto"/>
        <w:left w:val="none" w:sz="0" w:space="0" w:color="auto"/>
        <w:bottom w:val="none" w:sz="0" w:space="0" w:color="auto"/>
        <w:right w:val="none" w:sz="0" w:space="0" w:color="auto"/>
      </w:divBdr>
    </w:div>
    <w:div w:id="224221623">
      <w:bodyDiv w:val="1"/>
      <w:marLeft w:val="0"/>
      <w:marRight w:val="0"/>
      <w:marTop w:val="0"/>
      <w:marBottom w:val="0"/>
      <w:divBdr>
        <w:top w:val="none" w:sz="0" w:space="0" w:color="auto"/>
        <w:left w:val="none" w:sz="0" w:space="0" w:color="auto"/>
        <w:bottom w:val="none" w:sz="0" w:space="0" w:color="auto"/>
        <w:right w:val="none" w:sz="0" w:space="0" w:color="auto"/>
      </w:divBdr>
    </w:div>
    <w:div w:id="370306806">
      <w:bodyDiv w:val="1"/>
      <w:marLeft w:val="0"/>
      <w:marRight w:val="0"/>
      <w:marTop w:val="0"/>
      <w:marBottom w:val="0"/>
      <w:divBdr>
        <w:top w:val="none" w:sz="0" w:space="0" w:color="auto"/>
        <w:left w:val="none" w:sz="0" w:space="0" w:color="auto"/>
        <w:bottom w:val="none" w:sz="0" w:space="0" w:color="auto"/>
        <w:right w:val="none" w:sz="0" w:space="0" w:color="auto"/>
      </w:divBdr>
    </w:div>
    <w:div w:id="536351809">
      <w:bodyDiv w:val="1"/>
      <w:marLeft w:val="0"/>
      <w:marRight w:val="0"/>
      <w:marTop w:val="0"/>
      <w:marBottom w:val="0"/>
      <w:divBdr>
        <w:top w:val="none" w:sz="0" w:space="0" w:color="auto"/>
        <w:left w:val="none" w:sz="0" w:space="0" w:color="auto"/>
        <w:bottom w:val="none" w:sz="0" w:space="0" w:color="auto"/>
        <w:right w:val="none" w:sz="0" w:space="0" w:color="auto"/>
      </w:divBdr>
    </w:div>
    <w:div w:id="611087541">
      <w:bodyDiv w:val="1"/>
      <w:marLeft w:val="0"/>
      <w:marRight w:val="0"/>
      <w:marTop w:val="0"/>
      <w:marBottom w:val="0"/>
      <w:divBdr>
        <w:top w:val="none" w:sz="0" w:space="0" w:color="auto"/>
        <w:left w:val="none" w:sz="0" w:space="0" w:color="auto"/>
        <w:bottom w:val="none" w:sz="0" w:space="0" w:color="auto"/>
        <w:right w:val="none" w:sz="0" w:space="0" w:color="auto"/>
      </w:divBdr>
    </w:div>
    <w:div w:id="741834141">
      <w:bodyDiv w:val="1"/>
      <w:marLeft w:val="0"/>
      <w:marRight w:val="0"/>
      <w:marTop w:val="0"/>
      <w:marBottom w:val="0"/>
      <w:divBdr>
        <w:top w:val="none" w:sz="0" w:space="0" w:color="auto"/>
        <w:left w:val="none" w:sz="0" w:space="0" w:color="auto"/>
        <w:bottom w:val="none" w:sz="0" w:space="0" w:color="auto"/>
        <w:right w:val="none" w:sz="0" w:space="0" w:color="auto"/>
      </w:divBdr>
    </w:div>
    <w:div w:id="784155873">
      <w:bodyDiv w:val="1"/>
      <w:marLeft w:val="0"/>
      <w:marRight w:val="0"/>
      <w:marTop w:val="0"/>
      <w:marBottom w:val="0"/>
      <w:divBdr>
        <w:top w:val="none" w:sz="0" w:space="0" w:color="auto"/>
        <w:left w:val="none" w:sz="0" w:space="0" w:color="auto"/>
        <w:bottom w:val="none" w:sz="0" w:space="0" w:color="auto"/>
        <w:right w:val="none" w:sz="0" w:space="0" w:color="auto"/>
      </w:divBdr>
    </w:div>
    <w:div w:id="1108429217">
      <w:bodyDiv w:val="1"/>
      <w:marLeft w:val="0"/>
      <w:marRight w:val="0"/>
      <w:marTop w:val="0"/>
      <w:marBottom w:val="0"/>
      <w:divBdr>
        <w:top w:val="none" w:sz="0" w:space="0" w:color="auto"/>
        <w:left w:val="none" w:sz="0" w:space="0" w:color="auto"/>
        <w:bottom w:val="none" w:sz="0" w:space="0" w:color="auto"/>
        <w:right w:val="none" w:sz="0" w:space="0" w:color="auto"/>
      </w:divBdr>
    </w:div>
    <w:div w:id="1364594890">
      <w:bodyDiv w:val="1"/>
      <w:marLeft w:val="0"/>
      <w:marRight w:val="0"/>
      <w:marTop w:val="0"/>
      <w:marBottom w:val="0"/>
      <w:divBdr>
        <w:top w:val="none" w:sz="0" w:space="0" w:color="auto"/>
        <w:left w:val="none" w:sz="0" w:space="0" w:color="auto"/>
        <w:bottom w:val="none" w:sz="0" w:space="0" w:color="auto"/>
        <w:right w:val="none" w:sz="0" w:space="0" w:color="auto"/>
      </w:divBdr>
    </w:div>
    <w:div w:id="1408923599">
      <w:bodyDiv w:val="1"/>
      <w:marLeft w:val="0"/>
      <w:marRight w:val="0"/>
      <w:marTop w:val="0"/>
      <w:marBottom w:val="0"/>
      <w:divBdr>
        <w:top w:val="none" w:sz="0" w:space="0" w:color="auto"/>
        <w:left w:val="none" w:sz="0" w:space="0" w:color="auto"/>
        <w:bottom w:val="none" w:sz="0" w:space="0" w:color="auto"/>
        <w:right w:val="none" w:sz="0" w:space="0" w:color="auto"/>
      </w:divBdr>
    </w:div>
    <w:div w:id="1466923932">
      <w:bodyDiv w:val="1"/>
      <w:marLeft w:val="0"/>
      <w:marRight w:val="0"/>
      <w:marTop w:val="0"/>
      <w:marBottom w:val="0"/>
      <w:divBdr>
        <w:top w:val="none" w:sz="0" w:space="0" w:color="auto"/>
        <w:left w:val="none" w:sz="0" w:space="0" w:color="auto"/>
        <w:bottom w:val="none" w:sz="0" w:space="0" w:color="auto"/>
        <w:right w:val="none" w:sz="0" w:space="0" w:color="auto"/>
      </w:divBdr>
    </w:div>
    <w:div w:id="1471825987">
      <w:bodyDiv w:val="1"/>
      <w:marLeft w:val="0"/>
      <w:marRight w:val="0"/>
      <w:marTop w:val="0"/>
      <w:marBottom w:val="0"/>
      <w:divBdr>
        <w:top w:val="none" w:sz="0" w:space="0" w:color="auto"/>
        <w:left w:val="none" w:sz="0" w:space="0" w:color="auto"/>
        <w:bottom w:val="none" w:sz="0" w:space="0" w:color="auto"/>
        <w:right w:val="none" w:sz="0" w:space="0" w:color="auto"/>
      </w:divBdr>
    </w:div>
    <w:div w:id="1475756523">
      <w:bodyDiv w:val="1"/>
      <w:marLeft w:val="0"/>
      <w:marRight w:val="0"/>
      <w:marTop w:val="0"/>
      <w:marBottom w:val="0"/>
      <w:divBdr>
        <w:top w:val="none" w:sz="0" w:space="0" w:color="auto"/>
        <w:left w:val="none" w:sz="0" w:space="0" w:color="auto"/>
        <w:bottom w:val="none" w:sz="0" w:space="0" w:color="auto"/>
        <w:right w:val="none" w:sz="0" w:space="0" w:color="auto"/>
      </w:divBdr>
    </w:div>
    <w:div w:id="1868985577">
      <w:bodyDiv w:val="1"/>
      <w:marLeft w:val="0"/>
      <w:marRight w:val="0"/>
      <w:marTop w:val="0"/>
      <w:marBottom w:val="0"/>
      <w:divBdr>
        <w:top w:val="none" w:sz="0" w:space="0" w:color="auto"/>
        <w:left w:val="none" w:sz="0" w:space="0" w:color="auto"/>
        <w:bottom w:val="none" w:sz="0" w:space="0" w:color="auto"/>
        <w:right w:val="none" w:sz="0" w:space="0" w:color="auto"/>
      </w:divBdr>
    </w:div>
    <w:div w:id="200319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brary.cardiffmet.ac.uk/AI/hub" TargetMode="External"/><Relationship Id="rId18" Type="http://schemas.openxmlformats.org/officeDocument/2006/relationships/hyperlink" Target="https://learn.cardiffmet.ac.uk/mod/glossary/showentry.php?courseid=8107&amp;eid=9581&amp;displayformat=dictionary"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archive.ics.uci.edu/dataset/105/congressional+voting+records" TargetMode="External"/><Relationship Id="rId17" Type="http://schemas.openxmlformats.org/officeDocument/2006/relationships/hyperlink" Target="https://www.cardiffmet.ac.uk/registry/academichandbook/Pages/Ah1_08.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itethemrightonline-com.ezproxy.cardiffmet.ac.uk/sourcetype?docid=b-9781350927964&amp;tocid=b-9781350927964-217&amp;st=Generative+A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outlookuwicac.sharepoint.com/:w:/s/LearningDevelopment/EQ6GxTt_TXJApIf5021Tm9YB2c9YZeSPvzvhyWAhTyu8Fw?e=iF6Ien" TargetMode="Externa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p:/s/LearningDevelopment/Ed_aIiBO7PZAtq-vnT4B99EBEXKT-O7-KnXs9zpQRoTG7g?e=uuVPd5" TargetMode="External"/><Relationship Id="rId2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customXml/itemProps2.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3.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4.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186</TotalTime>
  <Pages>9</Pages>
  <Words>1726</Words>
  <Characters>10049</Characters>
  <Application>Microsoft Office Word</Application>
  <DocSecurity>0</DocSecurity>
  <Lines>419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Wills, Ian</cp:lastModifiedBy>
  <cp:revision>101</cp:revision>
  <dcterms:created xsi:type="dcterms:W3CDTF">2023-09-07T11:53:00Z</dcterms:created>
  <dcterms:modified xsi:type="dcterms:W3CDTF">2026-02-24T11:37:00Z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